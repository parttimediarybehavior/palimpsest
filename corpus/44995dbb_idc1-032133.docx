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/>
  <w:body>
    <w:p w:rsidR="00AC7BFD" w:rsidRPr="00750575" w:rsidRDefault="0018005A">
      <w:pPr>
        <w:rPr>
          <w:rFonts w:ascii="Georgia" w:hAnsi="Georgia"/>
        </w:rPr>
      </w:pPr>
      <w:r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94FDF4" wp14:editId="1BDF3463">
                <wp:simplePos x="0" y="0"/>
                <wp:positionH relativeFrom="page">
                  <wp:posOffset>270510</wp:posOffset>
                </wp:positionH>
                <wp:positionV relativeFrom="page">
                  <wp:posOffset>203200</wp:posOffset>
                </wp:positionV>
                <wp:extent cx="2717800" cy="5960745"/>
                <wp:effectExtent l="0" t="0" r="6350" b="1905"/>
                <wp:wrapNone/>
                <wp:docPr id="76" name="Text 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596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6630" w:rsidRPr="00D96EAC" w:rsidRDefault="00056630" w:rsidP="00056630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</w:rPr>
                              <w:t xml:space="preserve">Pathways Program </w:t>
                            </w:r>
                            <w:r w:rsidRPr="00D96EAC">
                              <w:rPr>
                                <w:rFonts w:ascii="Georgia" w:hAnsi="Georgia"/>
                                <w:sz w:val="24"/>
                              </w:rPr>
                              <w:t>Eligibility and Requirements</w:t>
                            </w:r>
                          </w:p>
                          <w:p w:rsidR="00056630" w:rsidRPr="00184201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184201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Enrolled in a Federally Recognized Tribe</w:t>
                            </w:r>
                          </w:p>
                          <w:p w:rsidR="00056630" w:rsidRDefault="00056630" w:rsidP="00056630">
                            <w:pPr>
                              <w:pStyle w:val="ListParagraph"/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184201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(Submit a form BIA - 4432),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Be at least 18 years of age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Enrolled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or accepted 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full-time in an accredited college or university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seeking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 degree in related academic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program</w:t>
                            </w:r>
                          </w:p>
                          <w:p w:rsidR="00056630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Completed at least 1 academic year of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academic 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study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 cumulative GPA of 2.0 or higher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Ability to obtain and maintain a security clearance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Service Agreements (Tuition) </w:t>
                            </w:r>
                          </w:p>
                          <w:p w:rsidR="00056630" w:rsidRPr="00D96EAC" w:rsidRDefault="00056630" w:rsidP="0005663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Maintain a valid Pathways Program Participant Agreement</w:t>
                            </w:r>
                          </w:p>
                          <w:p w:rsidR="00056630" w:rsidRPr="00D96EAC" w:rsidRDefault="00056630" w:rsidP="0005663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Some positions may also require a Medical exam, Drug Testing, and a Driver License</w:t>
                            </w:r>
                          </w:p>
                          <w:p w:rsidR="00056630" w:rsidRDefault="00056630" w:rsidP="00056630">
                            <w:pPr>
                              <w:pStyle w:val="Sign-up"/>
                              <w:spacing w:line="240" w:lineRule="auto"/>
                              <w:rPr>
                                <w:b w:val="0"/>
                                <w:i w:val="0"/>
                              </w:rPr>
                            </w:pPr>
                          </w:p>
                          <w:p w:rsidR="00056630" w:rsidRPr="00D96EAC" w:rsidRDefault="00056630" w:rsidP="00056630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24"/>
                              </w:rPr>
                              <w:t>Conversion Opportunities</w:t>
                            </w:r>
                          </w:p>
                          <w:p w:rsidR="00056630" w:rsidRPr="00D96EAC" w:rsidRDefault="00056630" w:rsidP="0018005A">
                            <w:pPr>
                              <w:spacing w:after="120"/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To be eligible for 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non-competitive </w:t>
                            </w:r>
                            <w:r w:rsidRPr="00D96EAC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conversion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 into a full-time position within the BIA</w:t>
                            </w:r>
                            <w:r w:rsidRPr="00D96EAC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, Interns must:</w:t>
                            </w:r>
                          </w:p>
                          <w:p w:rsidR="00056630" w:rsidRPr="00D96EAC" w:rsidRDefault="00056630" w:rsidP="001800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 xml:space="preserve">Complete at least 640 hours of work experience acquired through the Internship Program, </w:t>
                            </w:r>
                          </w:p>
                          <w:p w:rsidR="00056630" w:rsidRPr="00D96EAC" w:rsidRDefault="00056630" w:rsidP="0018005A">
                            <w:pPr>
                              <w:numPr>
                                <w:ilvl w:val="1"/>
                                <w:numId w:val="1"/>
                              </w:numPr>
                              <w:spacing w:after="120"/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In rare cases, we waive up to 320 for Interns who demonstrate high potential as evidenced by outstanding academic achievement and exceptional job performance.</w:t>
                            </w:r>
                          </w:p>
                          <w:p w:rsidR="00056630" w:rsidRPr="00D96EAC" w:rsidRDefault="00056630" w:rsidP="001800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>Complete their degree or certificate requirements,</w:t>
                            </w:r>
                          </w:p>
                          <w:p w:rsidR="00056630" w:rsidRPr="00D96EAC" w:rsidRDefault="00056630" w:rsidP="001800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>Meet the OPM qualification standards for the position to which the Intern will be converted,</w:t>
                            </w:r>
                          </w:p>
                          <w:p w:rsidR="00056630" w:rsidRPr="00D96EAC" w:rsidRDefault="00056630" w:rsidP="001800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 xml:space="preserve">Meet agency-specific requirements as specified in the Participant's Agreement, and </w:t>
                            </w:r>
                          </w:p>
                          <w:p w:rsidR="00056630" w:rsidRPr="00D96EAC" w:rsidRDefault="00056630" w:rsidP="0018005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>Perform</w:t>
                            </w:r>
                            <w:r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>ed</w:t>
                            </w:r>
                            <w:r w:rsidRPr="00D96EAC">
                              <w:rPr>
                                <w:rFonts w:ascii="Georgia" w:hAnsi="Georgia" w:cs="Microsoft Sans Serif"/>
                                <w:sz w:val="18"/>
                                <w:szCs w:val="18"/>
                              </w:rPr>
                              <w:t xml:space="preserve"> their job successfully.</w:t>
                            </w:r>
                          </w:p>
                          <w:p w:rsidR="00056630" w:rsidRDefault="00056630" w:rsidP="00056630">
                            <w:pPr>
                              <w:pStyle w:val="Sign-up"/>
                              <w:spacing w:line="240" w:lineRule="auto"/>
                              <w:rPr>
                                <w:b w:val="0"/>
                                <w:i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1" o:spid="_x0000_s1026" type="#_x0000_t202" style="position:absolute;margin-left:21.3pt;margin-top:16pt;width:214pt;height:469.3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" filled="f" stroked="f" strokeweight="0">
                <v:textbox inset="0,0,0,0">
                  <w:txbxContent>
                    <w:p w:rsidR="00056630" w:rsidRPr="00D96EAC" w:rsidRDefault="00056630" w:rsidP="00056630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</w:rPr>
                        <w:t xml:space="preserve">Pathways Program </w:t>
                      </w:r>
                      <w:r w:rsidRPr="00D96EAC">
                        <w:rPr>
                          <w:rFonts w:ascii="Georgia" w:hAnsi="Georgia"/>
                          <w:sz w:val="24"/>
                        </w:rPr>
                        <w:t>Eligibility and Requirements</w:t>
                      </w:r>
                    </w:p>
                    <w:p w:rsidR="00056630" w:rsidRPr="00184201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184201">
                        <w:rPr>
                          <w:rFonts w:ascii="Georgia" w:hAnsi="Georgia"/>
                          <w:sz w:val="18"/>
                          <w:szCs w:val="18"/>
                        </w:rPr>
                        <w:t>Enrolled in a Federally Recognized Tribe</w:t>
                      </w:r>
                    </w:p>
                    <w:p w:rsidR="00056630" w:rsidRDefault="00056630" w:rsidP="00056630">
                      <w:pPr>
                        <w:pStyle w:val="ListParagraph"/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ind w:left="54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184201">
                        <w:rPr>
                          <w:rFonts w:ascii="Georgia" w:hAnsi="Georgia"/>
                          <w:sz w:val="18"/>
                          <w:szCs w:val="18"/>
                        </w:rPr>
                        <w:t>(Submit a form BIA - 4432),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Be at least 18 years of age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Enrolled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or accepted 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full-time in an accredited college or university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and 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seeking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a degree in related academic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program</w:t>
                      </w:r>
                    </w:p>
                    <w:p w:rsidR="00056630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Completed at least 1 academic year of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academic 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study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A cumulative GPA of 2.0 or higher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Ability to obtain and maintain a security clearance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Service Agreements (Tuition) </w:t>
                      </w:r>
                    </w:p>
                    <w:p w:rsidR="00056630" w:rsidRPr="00D96EAC" w:rsidRDefault="00056630" w:rsidP="00056630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Maintain a valid Pathways Program Participant Agreement</w:t>
                      </w:r>
                    </w:p>
                    <w:p w:rsidR="00056630" w:rsidRPr="00D96EAC" w:rsidRDefault="00056630" w:rsidP="00056630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Some positions may also require a Medical exam, Drug Testing, and a Driver License</w:t>
                      </w:r>
                    </w:p>
                    <w:p w:rsidR="00056630" w:rsidRDefault="00056630" w:rsidP="00056630">
                      <w:pPr>
                        <w:pStyle w:val="Sign-up"/>
                        <w:spacing w:line="240" w:lineRule="auto"/>
                        <w:rPr>
                          <w:b w:val="0"/>
                          <w:i w:val="0"/>
                        </w:rPr>
                      </w:pPr>
                    </w:p>
                    <w:p w:rsidR="00056630" w:rsidRPr="00D96EAC" w:rsidRDefault="00056630" w:rsidP="00056630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 w:rsidRPr="00D96EAC">
                        <w:rPr>
                          <w:rFonts w:ascii="Georgia" w:hAnsi="Georgia"/>
                          <w:sz w:val="24"/>
                        </w:rPr>
                        <w:t>Conversion Opportunities</w:t>
                      </w:r>
                    </w:p>
                    <w:p w:rsidR="00056630" w:rsidRPr="00D96EAC" w:rsidRDefault="00056630" w:rsidP="0018005A">
                      <w:pPr>
                        <w:spacing w:after="120"/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To be eligible for 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non-competitive </w:t>
                      </w:r>
                      <w:r w:rsidRPr="00D96EAC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conversion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 into a full-time position within the BIA</w:t>
                      </w:r>
                      <w:r w:rsidRPr="00D96EAC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, Interns must:</w:t>
                      </w:r>
                    </w:p>
                    <w:p w:rsidR="00056630" w:rsidRPr="00D96EAC" w:rsidRDefault="00056630" w:rsidP="0018005A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 xml:space="preserve">Complete at least 640 hours of work experience acquired through the Internship Program, </w:t>
                      </w:r>
                    </w:p>
                    <w:p w:rsidR="00056630" w:rsidRPr="00D96EAC" w:rsidRDefault="00056630" w:rsidP="0018005A">
                      <w:pPr>
                        <w:numPr>
                          <w:ilvl w:val="1"/>
                          <w:numId w:val="1"/>
                        </w:numPr>
                        <w:spacing w:after="120"/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In rare cases, we waive up to 320 for Interns who demonstrate high potential as evidenced by outstanding academic achievement and exceptional job performance.</w:t>
                      </w:r>
                    </w:p>
                    <w:p w:rsidR="00056630" w:rsidRPr="00D96EAC" w:rsidRDefault="00056630" w:rsidP="0018005A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>Complete their degree or certificate requirements,</w:t>
                      </w:r>
                    </w:p>
                    <w:p w:rsidR="00056630" w:rsidRPr="00D96EAC" w:rsidRDefault="00056630" w:rsidP="0018005A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>Meet the OPM qualification standards for the position to which the Intern will be converted,</w:t>
                      </w:r>
                    </w:p>
                    <w:p w:rsidR="00056630" w:rsidRPr="00D96EAC" w:rsidRDefault="00056630" w:rsidP="0018005A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 xml:space="preserve">Meet agency-specific requirements as specified in the Participant's Agreement, and </w:t>
                      </w:r>
                    </w:p>
                    <w:p w:rsidR="00056630" w:rsidRPr="00D96EAC" w:rsidRDefault="00056630" w:rsidP="0018005A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>Perform</w:t>
                      </w:r>
                      <w:r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>ed</w:t>
                      </w:r>
                      <w:r w:rsidRPr="00D96EAC">
                        <w:rPr>
                          <w:rFonts w:ascii="Georgia" w:hAnsi="Georgia" w:cs="Microsoft Sans Serif"/>
                          <w:sz w:val="18"/>
                          <w:szCs w:val="18"/>
                        </w:rPr>
                        <w:t xml:space="preserve"> their job successfully.</w:t>
                      </w:r>
                    </w:p>
                    <w:p w:rsidR="00056630" w:rsidRDefault="00056630" w:rsidP="00056630">
                      <w:pPr>
                        <w:pStyle w:val="Sign-up"/>
                        <w:spacing w:line="240" w:lineRule="auto"/>
                        <w:rPr>
                          <w:b w:val="0"/>
                          <w:i w:val="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2F5C00" wp14:editId="28E955A7">
                <wp:simplePos x="0" y="0"/>
                <wp:positionH relativeFrom="page">
                  <wp:posOffset>3488267</wp:posOffset>
                </wp:positionH>
                <wp:positionV relativeFrom="page">
                  <wp:posOffset>203200</wp:posOffset>
                </wp:positionV>
                <wp:extent cx="3050116" cy="2228850"/>
                <wp:effectExtent l="0" t="0" r="17145" b="0"/>
                <wp:wrapNone/>
                <wp:docPr id="8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116" cy="222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788C" w:rsidRDefault="00F4463C" w:rsidP="0028788C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 w:rsidRPr="00F4463C">
                              <w:rPr>
                                <w:rFonts w:ascii="Georgia" w:hAnsi="Georgia"/>
                                <w:sz w:val="24"/>
                              </w:rPr>
                              <w:t>TREES</w:t>
                            </w:r>
                            <w:r>
                              <w:rPr>
                                <w:rFonts w:ascii="Georgia" w:hAnsi="Georgia"/>
                                <w:sz w:val="24"/>
                              </w:rPr>
                              <w:t xml:space="preserve"> Program</w:t>
                            </w:r>
                          </w:p>
                          <w:p w:rsidR="00802342" w:rsidRDefault="0028788C" w:rsidP="0028788C">
                            <w:pP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BIA partners</w:t>
                            </w:r>
                            <w:r w:rsid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with </w:t>
                            </w:r>
                            <w:r w:rsidR="009D78F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="00802342"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Salish Kootenai Tribal College’s Tribal Research and Education in Ecosystem Sciences (TREES) program</w:t>
                            </w:r>
                            <w:r w:rsid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to </w:t>
                            </w:r>
                            <w:r w:rsidR="00C1742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provide tuition subsistence, mentorship, recruitment</w:t>
                            </w:r>
                            <w:r w:rsidR="009D78F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and other logistical support</w:t>
                            </w:r>
                            <w:r w:rsid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.  </w:t>
                            </w:r>
                          </w:p>
                          <w:p w:rsidR="0028788C" w:rsidRDefault="0028788C" w:rsidP="00802342">
                            <w:pPr>
                              <w:rPr>
                                <w:rFonts w:ascii="Georgia" w:hAnsi="Georgi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9D78F6" w:rsidRDefault="009D78F6" w:rsidP="00802342">
                            <w:pPr>
                              <w:rPr>
                                <w:rFonts w:ascii="Georgia" w:hAnsi="Georgi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9D78F6" w:rsidRDefault="009D78F6" w:rsidP="00802342">
                            <w:pPr>
                              <w:rPr>
                                <w:rFonts w:ascii="Georgia" w:hAnsi="Georgi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9D78F6" w:rsidRPr="00F4463C" w:rsidRDefault="009D78F6" w:rsidP="00802342">
                            <w:pPr>
                              <w:rPr>
                                <w:rFonts w:ascii="Georgia" w:hAnsi="Georgi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393A71" w:rsidRPr="00393A71" w:rsidRDefault="00393A71" w:rsidP="00B30B9E">
                            <w:pPr>
                              <w:pStyle w:val="PanelHeader"/>
                              <w:rPr>
                                <w:rFonts w:ascii="Georgia" w:hAnsi="Georgia"/>
                                <w:sz w:val="10"/>
                              </w:rPr>
                            </w:pPr>
                          </w:p>
                          <w:p w:rsidR="00802342" w:rsidRPr="00802342" w:rsidRDefault="00802342" w:rsidP="00B30B9E">
                            <w:pPr>
                              <w:pStyle w:val="PanelHeader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B30B9E">
                              <w:rPr>
                                <w:rFonts w:ascii="Georgia" w:hAnsi="Georgia"/>
                                <w:sz w:val="24"/>
                              </w:rPr>
                              <w:t xml:space="preserve">For </w:t>
                            </w:r>
                            <w:r w:rsidR="009442B5" w:rsidRPr="00B30B9E">
                              <w:rPr>
                                <w:rFonts w:ascii="Georgia" w:hAnsi="Georgia"/>
                                <w:sz w:val="24"/>
                              </w:rPr>
                              <w:t>additi</w:t>
                            </w:r>
                            <w:r w:rsidRPr="00B30B9E">
                              <w:rPr>
                                <w:rFonts w:ascii="Georgia" w:hAnsi="Georgia"/>
                                <w:sz w:val="24"/>
                              </w:rPr>
                              <w:t xml:space="preserve">onal </w:t>
                            </w:r>
                            <w:r w:rsidR="00F4463C" w:rsidRPr="00B30B9E">
                              <w:rPr>
                                <w:rFonts w:ascii="Georgia" w:hAnsi="Georgia"/>
                                <w:sz w:val="24"/>
                              </w:rPr>
                              <w:t>information</w:t>
                            </w:r>
                            <w:r w:rsidR="0081124D">
                              <w:rPr>
                                <w:rFonts w:ascii="Georgia" w:hAnsi="Georgia"/>
                                <w:sz w:val="24"/>
                              </w:rPr>
                              <w:t>:</w:t>
                            </w: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802342" w:rsidRPr="00802342" w:rsidRDefault="00802342" w:rsidP="00802342">
                            <w:pPr>
                              <w:rPr>
                                <w:rFonts w:ascii="Georgia" w:hAnsi="Georgia"/>
                                <w:noProof/>
                              </w:rPr>
                            </w:pP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Rachel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Smith,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Program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0234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Manager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and Advisor</w:t>
                            </w:r>
                          </w:p>
                          <w:p w:rsidR="00F4463C" w:rsidRDefault="00B27E6C" w:rsidP="00F4463C">
                            <w:pP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hyperlink r:id="rId8" w:history="1">
                              <w:r w:rsidR="0018005A" w:rsidRPr="000506B5">
                                <w:rPr>
                                  <w:rStyle w:val="Hyperlink"/>
                                  <w:rFonts w:ascii="Georgia" w:hAnsi="Georgia"/>
                                  <w:sz w:val="18"/>
                                  <w:szCs w:val="18"/>
                                </w:rPr>
                                <w:t>rachel_smith@skc.edu</w:t>
                              </w:r>
                            </w:hyperlink>
                          </w:p>
                          <w:p w:rsidR="009D78F6" w:rsidRDefault="00802342" w:rsidP="00F4463C">
                            <w:pP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406.275.4748</w:t>
                            </w:r>
                            <w:r w:rsid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(office)</w:t>
                            </w:r>
                            <w:r w:rsid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8005A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02342" w:rsidRPr="00802342" w:rsidRDefault="00802342" w:rsidP="00F4463C">
                            <w:pPr>
                              <w:rPr>
                                <w:rFonts w:ascii="Georgia" w:hAnsi="Georgia"/>
                                <w:noProof/>
                              </w:rPr>
                            </w:pPr>
                            <w:r w:rsidRP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406.396.6735</w:t>
                            </w:r>
                            <w:r w:rsid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4463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(cell</w:t>
                            </w:r>
                            <w:r w:rsidR="00F4463C" w:rsidRPr="009442B5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)</w:t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</w:p>
                          <w:p w:rsidR="00802342" w:rsidRPr="00802342" w:rsidRDefault="00802342" w:rsidP="00802342">
                            <w:pPr>
                              <w:pStyle w:val="BodyText"/>
                              <w:rPr>
                                <w:rFonts w:ascii="Georgia" w:hAnsi="Georgia"/>
                                <w:noProof/>
                              </w:rPr>
                            </w:pPr>
                          </w:p>
                          <w:p w:rsidR="00F4463C" w:rsidRDefault="00802342" w:rsidP="00F4463C">
                            <w:pPr>
                              <w:pStyle w:val="BodyText"/>
                              <w:tabs>
                                <w:tab w:val="left" w:pos="1170"/>
                              </w:tabs>
                              <w:rPr>
                                <w:rFonts w:ascii="Georgia" w:hAnsi="Georgia"/>
                                <w:noProof/>
                              </w:rPr>
                            </w:pP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  <w:t xml:space="preserve"> </w:t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r w:rsidRPr="00802342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274.65pt;margin-top:16pt;width:240.15pt;height:175.5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" filled="f" stroked="f">
                <v:textbox inset="0,0,0,0">
                  <w:txbxContent>
                    <w:p w:rsidR="0028788C" w:rsidRDefault="00F4463C" w:rsidP="0028788C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 w:rsidRPr="00F4463C">
                        <w:rPr>
                          <w:rFonts w:ascii="Georgia" w:hAnsi="Georgia"/>
                          <w:sz w:val="24"/>
                        </w:rPr>
                        <w:t>TREES</w:t>
                      </w:r>
                      <w:r>
                        <w:rPr>
                          <w:rFonts w:ascii="Georgia" w:hAnsi="Georgia"/>
                          <w:sz w:val="24"/>
                        </w:rPr>
                        <w:t xml:space="preserve"> Program</w:t>
                      </w:r>
                    </w:p>
                    <w:p w:rsidR="00802342" w:rsidRDefault="0028788C" w:rsidP="0028788C">
                      <w:pPr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BIA partners</w:t>
                      </w:r>
                      <w:r w:rsidR="00802342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with </w:t>
                      </w:r>
                      <w:r w:rsidR="009D78F6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the </w:t>
                      </w:r>
                      <w:r w:rsidR="00802342"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Salish Kootenai Tribal College’s Tribal Research and Education in Ecosystem Sciences (TREES) program</w:t>
                      </w:r>
                      <w:r w:rsidR="00802342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to </w:t>
                      </w:r>
                      <w:r w:rsidR="00C17422">
                        <w:rPr>
                          <w:rFonts w:ascii="Georgia" w:hAnsi="Georgia"/>
                          <w:sz w:val="18"/>
                          <w:szCs w:val="18"/>
                        </w:rPr>
                        <w:t>provide tuition subsistence, mentorship, recruitment</w:t>
                      </w:r>
                      <w:r w:rsidR="009D78F6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and other logistical support</w:t>
                      </w:r>
                      <w:r w:rsidR="00802342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.  </w:t>
                      </w:r>
                    </w:p>
                    <w:p w:rsidR="0028788C" w:rsidRDefault="0028788C" w:rsidP="00802342">
                      <w:pPr>
                        <w:rPr>
                          <w:rFonts w:ascii="Georgia" w:hAnsi="Georgia"/>
                          <w:b/>
                          <w:sz w:val="18"/>
                          <w:szCs w:val="18"/>
                        </w:rPr>
                      </w:pPr>
                    </w:p>
                    <w:p w:rsidR="009D78F6" w:rsidRDefault="009D78F6" w:rsidP="00802342">
                      <w:pPr>
                        <w:rPr>
                          <w:rFonts w:ascii="Georgia" w:hAnsi="Georgia"/>
                          <w:b/>
                          <w:sz w:val="18"/>
                          <w:szCs w:val="18"/>
                        </w:rPr>
                      </w:pPr>
                    </w:p>
                    <w:p w:rsidR="009D78F6" w:rsidRDefault="009D78F6" w:rsidP="00802342">
                      <w:pPr>
                        <w:rPr>
                          <w:rFonts w:ascii="Georgia" w:hAnsi="Georgia"/>
                          <w:b/>
                          <w:sz w:val="18"/>
                          <w:szCs w:val="18"/>
                        </w:rPr>
                      </w:pPr>
                    </w:p>
                    <w:p w:rsidR="009D78F6" w:rsidRPr="00F4463C" w:rsidRDefault="009D78F6" w:rsidP="00802342">
                      <w:pPr>
                        <w:rPr>
                          <w:rFonts w:ascii="Georgia" w:hAnsi="Georgia"/>
                          <w:b/>
                          <w:sz w:val="18"/>
                          <w:szCs w:val="18"/>
                        </w:rPr>
                      </w:pPr>
                    </w:p>
                    <w:p w:rsidR="00393A71" w:rsidRPr="00393A71" w:rsidRDefault="00393A71" w:rsidP="00B30B9E">
                      <w:pPr>
                        <w:pStyle w:val="PanelHeader"/>
                        <w:rPr>
                          <w:rFonts w:ascii="Georgia" w:hAnsi="Georgia"/>
                          <w:sz w:val="10"/>
                        </w:rPr>
                      </w:pPr>
                    </w:p>
                    <w:p w:rsidR="00802342" w:rsidRPr="00802342" w:rsidRDefault="00802342" w:rsidP="00B30B9E">
                      <w:pPr>
                        <w:pStyle w:val="PanelHeader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B30B9E">
                        <w:rPr>
                          <w:rFonts w:ascii="Georgia" w:hAnsi="Georgia"/>
                          <w:sz w:val="24"/>
                        </w:rPr>
                        <w:t xml:space="preserve">For </w:t>
                      </w:r>
                      <w:r w:rsidR="009442B5" w:rsidRPr="00B30B9E">
                        <w:rPr>
                          <w:rFonts w:ascii="Georgia" w:hAnsi="Georgia"/>
                          <w:sz w:val="24"/>
                        </w:rPr>
                        <w:t>additi</w:t>
                      </w:r>
                      <w:r w:rsidRPr="00B30B9E">
                        <w:rPr>
                          <w:rFonts w:ascii="Georgia" w:hAnsi="Georgia"/>
                          <w:sz w:val="24"/>
                        </w:rPr>
                        <w:t xml:space="preserve">onal </w:t>
                      </w:r>
                      <w:r w:rsidR="00F4463C" w:rsidRPr="00B30B9E">
                        <w:rPr>
                          <w:rFonts w:ascii="Georgia" w:hAnsi="Georgia"/>
                          <w:sz w:val="24"/>
                        </w:rPr>
                        <w:t>information</w:t>
                      </w:r>
                      <w:r w:rsidR="0081124D">
                        <w:rPr>
                          <w:rFonts w:ascii="Georgia" w:hAnsi="Georgia"/>
                          <w:sz w:val="24"/>
                        </w:rPr>
                        <w:t>:</w:t>
                      </w: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ab/>
                      </w:r>
                    </w:p>
                    <w:p w:rsidR="00802342" w:rsidRPr="00802342" w:rsidRDefault="00802342" w:rsidP="00802342">
                      <w:pPr>
                        <w:rPr>
                          <w:rFonts w:ascii="Georgia" w:hAnsi="Georgia"/>
                          <w:noProof/>
                        </w:rPr>
                      </w:pP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Rachel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Smith,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Program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802342">
                        <w:rPr>
                          <w:rFonts w:ascii="Georgia" w:hAnsi="Georgia"/>
                          <w:sz w:val="18"/>
                          <w:szCs w:val="18"/>
                        </w:rPr>
                        <w:t>Manager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and Advisor</w:t>
                      </w:r>
                    </w:p>
                    <w:p w:rsidR="00F4463C" w:rsidRDefault="0018005A" w:rsidP="00F4463C">
                      <w:pPr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hyperlink r:id="rId9" w:history="1">
                        <w:r w:rsidRPr="000506B5">
                          <w:rPr>
                            <w:rStyle w:val="Hyperlink"/>
                            <w:rFonts w:ascii="Georgia" w:hAnsi="Georgia"/>
                            <w:sz w:val="18"/>
                            <w:szCs w:val="18"/>
                          </w:rPr>
                          <w:t>rachel_smith@skc.edu</w:t>
                        </w:r>
                      </w:hyperlink>
                    </w:p>
                    <w:p w:rsidR="009D78F6" w:rsidRDefault="00802342" w:rsidP="00F4463C">
                      <w:pPr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F4463C">
                        <w:rPr>
                          <w:rFonts w:ascii="Georgia" w:hAnsi="Georgia"/>
                          <w:sz w:val="18"/>
                          <w:szCs w:val="18"/>
                        </w:rPr>
                        <w:t>406.275.4748</w:t>
                      </w:r>
                      <w:r w:rsidR="00F4463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F4463C">
                        <w:rPr>
                          <w:rFonts w:ascii="Georgia" w:hAnsi="Georgia"/>
                          <w:sz w:val="18"/>
                          <w:szCs w:val="18"/>
                        </w:rPr>
                        <w:t>(office)</w:t>
                      </w:r>
                      <w:r w:rsidR="00F4463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18005A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F4463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02342" w:rsidRPr="00802342" w:rsidRDefault="00802342" w:rsidP="00F4463C">
                      <w:pPr>
                        <w:rPr>
                          <w:rFonts w:ascii="Georgia" w:hAnsi="Georgia"/>
                          <w:noProof/>
                        </w:rPr>
                      </w:pPr>
                      <w:r w:rsidRPr="00F4463C">
                        <w:rPr>
                          <w:rFonts w:ascii="Georgia" w:hAnsi="Georgia"/>
                          <w:sz w:val="18"/>
                          <w:szCs w:val="18"/>
                        </w:rPr>
                        <w:t>406.396.6735</w:t>
                      </w:r>
                      <w:r w:rsidR="00F4463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Pr="00F4463C">
                        <w:rPr>
                          <w:rFonts w:ascii="Georgia" w:hAnsi="Georgia"/>
                          <w:sz w:val="18"/>
                          <w:szCs w:val="18"/>
                        </w:rPr>
                        <w:t>(cell</w:t>
                      </w:r>
                      <w:r w:rsidR="00F4463C" w:rsidRPr="009442B5">
                        <w:rPr>
                          <w:rFonts w:ascii="Georgia" w:hAnsi="Georgia"/>
                          <w:sz w:val="18"/>
                          <w:szCs w:val="18"/>
                        </w:rPr>
                        <w:t>)</w:t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</w:p>
                    <w:p w:rsidR="00802342" w:rsidRPr="00802342" w:rsidRDefault="00802342" w:rsidP="00802342">
                      <w:pPr>
                        <w:pStyle w:val="BodyText"/>
                        <w:rPr>
                          <w:rFonts w:ascii="Georgia" w:hAnsi="Georgia"/>
                          <w:noProof/>
                        </w:rPr>
                      </w:pPr>
                    </w:p>
                    <w:p w:rsidR="00F4463C" w:rsidRDefault="00802342" w:rsidP="00F4463C">
                      <w:pPr>
                        <w:pStyle w:val="BodyText"/>
                        <w:tabs>
                          <w:tab w:val="left" w:pos="1170"/>
                        </w:tabs>
                        <w:rPr>
                          <w:rFonts w:ascii="Georgia" w:hAnsi="Georgia"/>
                          <w:noProof/>
                        </w:rPr>
                      </w:pP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  <w:t xml:space="preserve"> </w:t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  <w:r w:rsidRPr="00802342">
                        <w:rPr>
                          <w:rFonts w:ascii="Georgia" w:hAnsi="Georgia"/>
                          <w:noProof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D66AB95" wp14:editId="26D15716">
                <wp:simplePos x="0" y="0"/>
                <wp:positionH relativeFrom="column">
                  <wp:posOffset>7517977</wp:posOffset>
                </wp:positionH>
                <wp:positionV relativeFrom="paragraph">
                  <wp:posOffset>-1101725</wp:posOffset>
                </wp:positionV>
                <wp:extent cx="2032000" cy="2305050"/>
                <wp:effectExtent l="0" t="0" r="6350" b="0"/>
                <wp:wrapNone/>
                <wp:docPr id="13" name="Right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32000" cy="23050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3" o:spid="_x0000_s1026" type="#_x0000_t6" style="position:absolute;margin-left:591.95pt;margin-top:-86.75pt;width:160pt;height:181.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" fillcolor="white [3212]" stroked="f" strokeweight="2pt"/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41855" behindDoc="0" locked="0" layoutInCell="1" allowOverlap="1" wp14:anchorId="4806A64E" wp14:editId="4226EAD5">
                <wp:simplePos x="0" y="0"/>
                <wp:positionH relativeFrom="column">
                  <wp:posOffset>6434455</wp:posOffset>
                </wp:positionH>
                <wp:positionV relativeFrom="paragraph">
                  <wp:posOffset>-948690</wp:posOffset>
                </wp:positionV>
                <wp:extent cx="2973070" cy="16002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070" cy="160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399FF"/>
                            </a:gs>
                            <a:gs pos="15000">
                              <a:srgbClr val="2E6792"/>
                            </a:gs>
                            <a:gs pos="30000">
                              <a:srgbClr val="3333CC"/>
                            </a:gs>
                            <a:gs pos="47974">
                              <a:srgbClr val="77AFF9">
                                <a:lumMod val="62000"/>
                              </a:srgbClr>
                            </a:gs>
                            <a:gs pos="42000">
                              <a:srgbClr val="1170FF"/>
                            </a:gs>
                            <a:gs pos="100000">
                              <a:srgbClr val="01AAF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06.65pt;margin-top:-74.7pt;width:234.1pt;height:126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" fillcolor="#39f" stroked="f" strokeweight="2pt">
                <v:fill color2="#01aaff" rotate="t" angle="90" colors="0 #39f;9830f #2e6792;19661f #33c;27525f #1170ff;31440f #0a64db;1 #01aaff" focus="100%" type="gradient"/>
              </v:rect>
            </w:pict>
          </mc:Fallback>
        </mc:AlternateContent>
      </w:r>
      <w:r w:rsidR="00A2491C">
        <w:rPr>
          <w:rFonts w:ascii="Georgia" w:hAnsi="Georgia"/>
          <w:noProof/>
        </w:rPr>
        <w:drawing>
          <wp:anchor distT="0" distB="0" distL="114300" distR="114300" simplePos="0" relativeHeight="251736064" behindDoc="0" locked="0" layoutInCell="1" allowOverlap="1" wp14:anchorId="6A0BC7D1" wp14:editId="60FD7FFB">
            <wp:simplePos x="0" y="0"/>
            <wp:positionH relativeFrom="column">
              <wp:posOffset>6718300</wp:posOffset>
            </wp:positionH>
            <wp:positionV relativeFrom="paragraph">
              <wp:posOffset>-704850</wp:posOffset>
            </wp:positionV>
            <wp:extent cx="1143000" cy="1143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l_of_the_United_States_Bureau_of_Indian_Affairs_sv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A71" w:rsidRPr="009E24CC">
        <w:rPr>
          <w:noProof/>
        </w:rPr>
        <w:drawing>
          <wp:anchor distT="0" distB="0" distL="114300" distR="114300" simplePos="0" relativeHeight="251711488" behindDoc="0" locked="0" layoutInCell="1" allowOverlap="1" wp14:anchorId="78239EF7" wp14:editId="09966152">
            <wp:simplePos x="0" y="0"/>
            <wp:positionH relativeFrom="column">
              <wp:posOffset>4511675</wp:posOffset>
            </wp:positionH>
            <wp:positionV relativeFrom="paragraph">
              <wp:posOffset>-118745</wp:posOffset>
            </wp:positionV>
            <wp:extent cx="436880" cy="516255"/>
            <wp:effectExtent l="0" t="0" r="1270" b="0"/>
            <wp:wrapNone/>
            <wp:docPr id="1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A71" w:rsidRPr="0028788C">
        <w:rPr>
          <w:rFonts w:ascii="Georgia" w:hAnsi="Georgia"/>
          <w:noProof/>
        </w:rPr>
        <w:drawing>
          <wp:anchor distT="0" distB="0" distL="114300" distR="114300" simplePos="0" relativeHeight="251707392" behindDoc="0" locked="0" layoutInCell="1" allowOverlap="1" wp14:anchorId="6920365E" wp14:editId="13D29B1A">
            <wp:simplePos x="0" y="0"/>
            <wp:positionH relativeFrom="column">
              <wp:posOffset>3989705</wp:posOffset>
            </wp:positionH>
            <wp:positionV relativeFrom="paragraph">
              <wp:posOffset>-135255</wp:posOffset>
            </wp:positionV>
            <wp:extent cx="520700" cy="514350"/>
            <wp:effectExtent l="0" t="0" r="0" b="0"/>
            <wp:wrapNone/>
            <wp:docPr id="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630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F404FF2" wp14:editId="2147BD6C">
                <wp:simplePos x="0" y="0"/>
                <wp:positionH relativeFrom="column">
                  <wp:posOffset>3110865</wp:posOffset>
                </wp:positionH>
                <wp:positionV relativeFrom="paragraph">
                  <wp:posOffset>-38100</wp:posOffset>
                </wp:positionV>
                <wp:extent cx="2667000" cy="3023235"/>
                <wp:effectExtent l="0" t="0" r="0" b="5715"/>
                <wp:wrapNone/>
                <wp:docPr id="20" name="Right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02323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20" o:spid="_x0000_s1026" type="#_x0000_t6" style="position:absolute;margin-left:244.95pt;margin-top:-3pt;width:210pt;height:238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" fillcolor="white [3212]" stroked="f" strokeweight="2pt"/>
            </w:pict>
          </mc:Fallback>
        </mc:AlternateContent>
      </w: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B26732">
      <w:pPr>
        <w:rPr>
          <w:rFonts w:ascii="Georgia" w:hAnsi="Georgia"/>
        </w:rPr>
      </w:pPr>
      <w:r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3AAF26" wp14:editId="5E5E399E">
                <wp:simplePos x="0" y="0"/>
                <wp:positionH relativeFrom="page">
                  <wp:posOffset>7029450</wp:posOffset>
                </wp:positionH>
                <wp:positionV relativeFrom="page">
                  <wp:posOffset>2051050</wp:posOffset>
                </wp:positionV>
                <wp:extent cx="2837815" cy="297180"/>
                <wp:effectExtent l="0" t="0" r="635" b="7620"/>
                <wp:wrapNone/>
                <wp:docPr id="6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781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BFD" w:rsidRPr="009B332A" w:rsidRDefault="00225872" w:rsidP="00B26732">
                            <w:pPr>
                              <w:pStyle w:val="Masthead"/>
                              <w:rPr>
                                <w:rFonts w:ascii="Lucida Fax" w:hAnsi="Lucida Fax"/>
                                <w:b w:val="0"/>
                                <w:color w:val="auto"/>
                                <w:sz w:val="36"/>
                              </w:rPr>
                            </w:pPr>
                            <w:r w:rsidRPr="009B332A">
                              <w:rPr>
                                <w:rFonts w:ascii="Lucida Fax" w:hAnsi="Lucida Fax"/>
                                <w:b w:val="0"/>
                                <w:color w:val="auto"/>
                                <w:sz w:val="36"/>
                              </w:rPr>
                              <w:t>Office of Trust Services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8" type="#_x0000_t202" style="position:absolute;margin-left:553.5pt;margin-top:161.5pt;width:223.45pt;height:23.4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" filled="f" stroked="f" strokeweight="0">
                <v:textbox inset="0,0,0,0">
                  <w:txbxContent>
                    <w:p w:rsidR="00AC7BFD" w:rsidRPr="009B332A" w:rsidRDefault="00225872" w:rsidP="00B26732">
                      <w:pPr>
                        <w:pStyle w:val="Masthead"/>
                        <w:rPr>
                          <w:rFonts w:ascii="Lucida Fax" w:hAnsi="Lucida Fax"/>
                          <w:b w:val="0"/>
                          <w:color w:val="auto"/>
                          <w:sz w:val="36"/>
                        </w:rPr>
                      </w:pPr>
                      <w:r w:rsidRPr="009B332A">
                        <w:rPr>
                          <w:rFonts w:ascii="Lucida Fax" w:hAnsi="Lucida Fax"/>
                          <w:b w:val="0"/>
                          <w:color w:val="auto"/>
                          <w:sz w:val="36"/>
                        </w:rPr>
                        <w:t>Office of Trust Services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C7BFD" w:rsidRPr="00750575" w:rsidRDefault="00B917A4">
      <w:pPr>
        <w:rPr>
          <w:rFonts w:ascii="Georgia" w:hAnsi="Georgia"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1A1E81" wp14:editId="4F11141A">
                <wp:simplePos x="0" y="0"/>
                <wp:positionH relativeFrom="column">
                  <wp:posOffset>3030855</wp:posOffset>
                </wp:positionH>
                <wp:positionV relativeFrom="paragraph">
                  <wp:posOffset>349250</wp:posOffset>
                </wp:positionV>
                <wp:extent cx="2920365" cy="0"/>
                <wp:effectExtent l="0" t="19050" r="13335" b="381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036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1AA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8.65pt,27.5pt" to="468.6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" strokecolor="#01aaff" strokeweight="4.5pt"/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C282B16" wp14:editId="7C09B05F">
                <wp:simplePos x="0" y="0"/>
                <wp:positionH relativeFrom="column">
                  <wp:posOffset>3030855</wp:posOffset>
                </wp:positionH>
                <wp:positionV relativeFrom="paragraph">
                  <wp:posOffset>1755140</wp:posOffset>
                </wp:positionV>
                <wp:extent cx="2920365" cy="0"/>
                <wp:effectExtent l="0" t="19050" r="13335" b="381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036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1AA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8.65pt,138.2pt" to="468.6pt,1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" strokecolor="#01aaff" strokeweight="4.5pt"/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AC0345C" wp14:editId="5AA56D09">
                <wp:simplePos x="0" y="0"/>
                <wp:positionH relativeFrom="column">
                  <wp:posOffset>3175000</wp:posOffset>
                </wp:positionH>
                <wp:positionV relativeFrom="paragraph">
                  <wp:posOffset>417195</wp:posOffset>
                </wp:positionV>
                <wp:extent cx="2776855" cy="1266825"/>
                <wp:effectExtent l="0" t="0" r="4445" b="95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855" cy="12668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399FF"/>
                            </a:gs>
                            <a:gs pos="15000">
                              <a:srgbClr val="2E6792"/>
                            </a:gs>
                            <a:gs pos="30000">
                              <a:srgbClr val="3333CC"/>
                            </a:gs>
                            <a:gs pos="47974">
                              <a:srgbClr val="77AFF9">
                                <a:lumMod val="62000"/>
                              </a:srgbClr>
                            </a:gs>
                            <a:gs pos="42000">
                              <a:srgbClr val="1170FF"/>
                            </a:gs>
                            <a:gs pos="100000">
                              <a:srgbClr val="01AAF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250pt;margin-top:32.85pt;width:218.65pt;height:9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" fillcolor="#39f" stroked="f" strokeweight="2pt">
                <v:fill color2="#01aaff" rotate="t" angle="90" colors="0 #39f;9830f #2e6792;19661f #33c;27525f #1170ff;31440f #0a64db;1 #01aaff" focus="100%" type="gradient"/>
              </v:rect>
            </w:pict>
          </mc:Fallback>
        </mc:AlternateContent>
      </w:r>
      <w:r w:rsidR="0018005A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54D447" wp14:editId="2C6071C0">
                <wp:simplePos x="0" y="0"/>
                <wp:positionH relativeFrom="page">
                  <wp:posOffset>4537710</wp:posOffset>
                </wp:positionH>
                <wp:positionV relativeFrom="page">
                  <wp:posOffset>5562600</wp:posOffset>
                </wp:positionV>
                <wp:extent cx="2302510" cy="467995"/>
                <wp:effectExtent l="0" t="0" r="2540" b="8255"/>
                <wp:wrapNone/>
                <wp:docPr id="9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0" w:name="_GoBack"/>
                          <w:p w:rsidR="00F4463C" w:rsidRPr="0018005A" w:rsidRDefault="00B27E6C" w:rsidP="00F4463C">
                            <w:pPr>
                              <w:rPr>
                                <w:rFonts w:ascii="Georgia" w:hAnsi="Georgia"/>
                                <w:noProof/>
                                <w:szCs w:val="18"/>
                                <w:vertAlign w:val="subscript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"https://www.facebook.com/" \l "!/BIAFWFM" </w:instrText>
                            </w:r>
                            <w:r>
                              <w:fldChar w:fldCharType="separate"/>
                            </w:r>
                            <w:r w:rsidR="00F4463C" w:rsidRPr="0018005A">
                              <w:rPr>
                                <w:rStyle w:val="Hyperlink"/>
                                <w:rFonts w:ascii="Georgia" w:hAnsi="Georgia"/>
                                <w:noProof/>
                                <w:szCs w:val="18"/>
                                <w:vertAlign w:val="subscript"/>
                              </w:rPr>
                              <w:t>https://www.facebook.com/#!/BIAFWFM</w:t>
                            </w:r>
                            <w:r>
                              <w:rPr>
                                <w:rStyle w:val="Hyperlink"/>
                                <w:rFonts w:ascii="Georgia" w:hAnsi="Georgia"/>
                                <w:noProof/>
                                <w:szCs w:val="18"/>
                                <w:vertAlign w:val="subscript"/>
                              </w:rPr>
                              <w:fldChar w:fldCharType="end"/>
                            </w:r>
                          </w:p>
                          <w:p w:rsidR="00F4463C" w:rsidRPr="0018005A" w:rsidRDefault="00B27E6C" w:rsidP="00F4463C">
                            <w:pPr>
                              <w:rPr>
                                <w:rFonts w:ascii="Georgia" w:hAnsi="Georgia"/>
                                <w:noProof/>
                                <w:sz w:val="18"/>
                              </w:rPr>
                            </w:pPr>
                            <w:hyperlink r:id="rId13" w:history="1">
                              <w:r w:rsidR="00F4463C" w:rsidRPr="0018005A">
                                <w:rPr>
                                  <w:rStyle w:val="Hyperlink"/>
                                  <w:rFonts w:ascii="Georgia" w:hAnsi="Georgia"/>
                                  <w:noProof/>
                                  <w:szCs w:val="18"/>
                                  <w:vertAlign w:val="subscript"/>
                                </w:rPr>
                                <w:t>https://www.facebook.com/SKCTREES</w:t>
                              </w:r>
                            </w:hyperlink>
                            <w:r w:rsidR="00F4463C" w:rsidRPr="0018005A">
                              <w:rPr>
                                <w:rFonts w:ascii="Georgia" w:hAnsi="Georgia"/>
                                <w:noProof/>
                              </w:rPr>
                              <w:tab/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57.3pt;margin-top:438pt;width:181.3pt;height:36.8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l/ysQIAALI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" filled="f" stroked="f">
                <v:textbox inset="0,0,0,0">
                  <w:txbxContent>
                    <w:p w:rsidR="00F4463C" w:rsidRPr="0018005A" w:rsidRDefault="008019FB" w:rsidP="00F4463C">
                      <w:pPr>
                        <w:rPr>
                          <w:rFonts w:ascii="Georgia" w:hAnsi="Georgia"/>
                          <w:noProof/>
                          <w:szCs w:val="18"/>
                          <w:vertAlign w:val="subscript"/>
                        </w:rPr>
                      </w:pPr>
                      <w:hyperlink r:id="rId15" w:anchor="!/BIAFWFM" w:history="1">
                        <w:r w:rsidR="00F4463C" w:rsidRPr="0018005A">
                          <w:rPr>
                            <w:rStyle w:val="Hyperlink"/>
                            <w:rFonts w:ascii="Georgia" w:hAnsi="Georgia"/>
                            <w:noProof/>
                            <w:szCs w:val="18"/>
                            <w:vertAlign w:val="subscript"/>
                          </w:rPr>
                          <w:t>https://www.facebook.com/#!/BIAFWFM</w:t>
                        </w:r>
                      </w:hyperlink>
                    </w:p>
                    <w:p w:rsidR="00F4463C" w:rsidRPr="0018005A" w:rsidRDefault="008019FB" w:rsidP="00F4463C">
                      <w:pPr>
                        <w:rPr>
                          <w:rFonts w:ascii="Georgia" w:hAnsi="Georgia"/>
                          <w:noProof/>
                          <w:sz w:val="18"/>
                        </w:rPr>
                      </w:pPr>
                      <w:hyperlink r:id="rId16" w:history="1">
                        <w:r w:rsidR="00F4463C" w:rsidRPr="0018005A">
                          <w:rPr>
                            <w:rStyle w:val="Hyperlink"/>
                            <w:rFonts w:ascii="Georgia" w:hAnsi="Georgia"/>
                            <w:noProof/>
                            <w:szCs w:val="18"/>
                            <w:vertAlign w:val="subscript"/>
                          </w:rPr>
                          <w:t>https://www.facebook.com/SKCTREES</w:t>
                        </w:r>
                      </w:hyperlink>
                      <w:r w:rsidR="00F4463C" w:rsidRPr="0018005A">
                        <w:rPr>
                          <w:rFonts w:ascii="Georgia" w:hAnsi="Georgia"/>
                          <w:noProof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8005A" w:rsidRPr="003F25E8">
        <w:rPr>
          <w:noProof/>
        </w:rPr>
        <w:drawing>
          <wp:anchor distT="0" distB="0" distL="114300" distR="114300" simplePos="0" relativeHeight="251695104" behindDoc="0" locked="0" layoutInCell="1" allowOverlap="1" wp14:anchorId="0AF890F2" wp14:editId="7CDD3E3F">
            <wp:simplePos x="0" y="0"/>
            <wp:positionH relativeFrom="column">
              <wp:posOffset>5207000</wp:posOffset>
            </wp:positionH>
            <wp:positionV relativeFrom="paragraph">
              <wp:posOffset>2299970</wp:posOffset>
            </wp:positionV>
            <wp:extent cx="887095" cy="655955"/>
            <wp:effectExtent l="0" t="0" r="8255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13" r="23871"/>
                    <a:stretch/>
                  </pic:blipFill>
                  <pic:spPr>
                    <a:xfrm>
                      <a:off x="0" y="0"/>
                      <a:ext cx="88709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05A">
        <w:rPr>
          <w:rFonts w:ascii="Georgia" w:hAnsi="Georgia"/>
          <w:noProof/>
        </w:rPr>
        <w:drawing>
          <wp:anchor distT="0" distB="0" distL="114300" distR="114300" simplePos="0" relativeHeight="251768832" behindDoc="0" locked="0" layoutInCell="1" allowOverlap="1" wp14:anchorId="4EA9E8C7" wp14:editId="6753F7BA">
            <wp:simplePos x="0" y="0"/>
            <wp:positionH relativeFrom="column">
              <wp:posOffset>372110</wp:posOffset>
            </wp:positionH>
            <wp:positionV relativeFrom="paragraph">
              <wp:posOffset>3974888</wp:posOffset>
            </wp:positionV>
            <wp:extent cx="1626115" cy="1227455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ositphotos_13743766_original.jpg"/>
                    <pic:cNvPicPr/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11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05A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5387D1" wp14:editId="6E8E3052">
                <wp:simplePos x="0" y="0"/>
                <wp:positionH relativeFrom="page">
                  <wp:posOffset>3488055</wp:posOffset>
                </wp:positionH>
                <wp:positionV relativeFrom="page">
                  <wp:posOffset>6053455</wp:posOffset>
                </wp:positionV>
                <wp:extent cx="3119120" cy="1473200"/>
                <wp:effectExtent l="0" t="0" r="5080" b="12700"/>
                <wp:wrapNone/>
                <wp:docPr id="9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9120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393B" w:rsidRDefault="009D78F6" w:rsidP="008B393B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</w:rPr>
                              <w:t xml:space="preserve">OTS </w:t>
                            </w:r>
                            <w:r w:rsidR="008B393B">
                              <w:rPr>
                                <w:rFonts w:ascii="Georgia" w:hAnsi="Georgia"/>
                                <w:sz w:val="24"/>
                              </w:rPr>
                              <w:t>Website</w:t>
                            </w:r>
                          </w:p>
                          <w:p w:rsidR="008B393B" w:rsidRDefault="00B26732" w:rsidP="008B393B">
                            <w:pPr>
                              <w:pStyle w:val="BodyText"/>
                              <w:rPr>
                                <w:rStyle w:val="Hyperlink"/>
                                <w:rFonts w:ascii="Georgia" w:eastAsia="Times" w:hAnsi="Georgia"/>
                                <w:noProof/>
                                <w:sz w:val="18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</w:rPr>
                              <w:t>T</w:t>
                            </w:r>
                            <w:r w:rsidR="009D78F6">
                              <w:rPr>
                                <w:rFonts w:ascii="Georgia" w:hAnsi="Georgia"/>
                                <w:i/>
                              </w:rPr>
                              <w:t>o</w:t>
                            </w:r>
                            <w:r>
                              <w:rPr>
                                <w:rFonts w:ascii="Georgia" w:hAnsi="Georgia"/>
                                <w:i/>
                              </w:rPr>
                              <w:t xml:space="preserve"> find information on our Youth and Internship Program, p</w:t>
                            </w:r>
                            <w:r w:rsidR="008B393B">
                              <w:rPr>
                                <w:rFonts w:ascii="Georgia" w:hAnsi="Georgia"/>
                                <w:i/>
                              </w:rPr>
                              <w:t xml:space="preserve">lease visit </w:t>
                            </w:r>
                            <w:hyperlink r:id="rId19" w:history="1">
                              <w:r w:rsidR="008B393B" w:rsidRPr="008B393B">
                                <w:rPr>
                                  <w:rStyle w:val="Hyperlink"/>
                                  <w:rFonts w:ascii="Georgia" w:eastAsia="Times" w:hAnsi="Georgia"/>
                                  <w:noProof/>
                                  <w:sz w:val="18"/>
                                </w:rPr>
                                <w:t>http://www.bia.gov/WhoWeAre/BIA/OTS/index.htm</w:t>
                              </w:r>
                            </w:hyperlink>
                          </w:p>
                          <w:p w:rsidR="009D78F6" w:rsidRDefault="009D78F6" w:rsidP="009D78F6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</w:rPr>
                              <w:t>Branch of Wildland Fire</w:t>
                            </w:r>
                          </w:p>
                          <w:p w:rsidR="009D78F6" w:rsidRPr="009D78F6" w:rsidRDefault="009D78F6" w:rsidP="008B393B">
                            <w:pPr>
                              <w:pStyle w:val="BodyText"/>
                              <w:rPr>
                                <w:rStyle w:val="Hyperlink"/>
                                <w:rFonts w:ascii="Georgia" w:eastAsia="Times" w:hAnsi="Georgia"/>
                                <w:noProof/>
                                <w:sz w:val="18"/>
                              </w:rPr>
                            </w:pPr>
                            <w:r w:rsidRPr="009D78F6">
                              <w:rPr>
                                <w:rStyle w:val="Hyperlink"/>
                                <w:rFonts w:ascii="Georgia" w:eastAsia="Times" w:hAnsi="Georgia"/>
                                <w:noProof/>
                                <w:sz w:val="18"/>
                              </w:rPr>
                              <w:t>http://www.bia.gov/nifc/index.htm</w:t>
                            </w:r>
                          </w:p>
                          <w:p w:rsidR="008B393B" w:rsidRPr="00184201" w:rsidRDefault="008B393B" w:rsidP="008B393B">
                            <w:pPr>
                              <w:pStyle w:val="BodyText"/>
                              <w:rPr>
                                <w:rFonts w:ascii="Georgia" w:hAnsi="Georgia"/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74.65pt;margin-top:476.65pt;width:245.6pt;height:116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" filled="f" stroked="f">
                <v:textbox inset="0,0,0,0">
                  <w:txbxContent>
                    <w:p w:rsidR="008B393B" w:rsidRDefault="009D78F6" w:rsidP="008B393B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</w:rPr>
                        <w:t xml:space="preserve">OTS </w:t>
                      </w:r>
                      <w:r w:rsidR="008B393B">
                        <w:rPr>
                          <w:rFonts w:ascii="Georgia" w:hAnsi="Georgia"/>
                          <w:sz w:val="24"/>
                        </w:rPr>
                        <w:t>Website</w:t>
                      </w:r>
                    </w:p>
                    <w:p w:rsidR="008B393B" w:rsidRDefault="00B26732" w:rsidP="008B393B">
                      <w:pPr>
                        <w:pStyle w:val="BodyText"/>
                        <w:rPr>
                          <w:rStyle w:val="Hyperlink"/>
                          <w:rFonts w:ascii="Georgia" w:eastAsia="Times" w:hAnsi="Georgia"/>
                          <w:noProof/>
                          <w:sz w:val="18"/>
                        </w:rPr>
                      </w:pPr>
                      <w:r>
                        <w:rPr>
                          <w:rFonts w:ascii="Georgia" w:hAnsi="Georgia"/>
                          <w:i/>
                        </w:rPr>
                        <w:t>T</w:t>
                      </w:r>
                      <w:r w:rsidR="009D78F6">
                        <w:rPr>
                          <w:rFonts w:ascii="Georgia" w:hAnsi="Georgia"/>
                          <w:i/>
                        </w:rPr>
                        <w:t>o</w:t>
                      </w:r>
                      <w:r>
                        <w:rPr>
                          <w:rFonts w:ascii="Georgia" w:hAnsi="Georgia"/>
                          <w:i/>
                        </w:rPr>
                        <w:t xml:space="preserve"> find information on our Youth and Internship Program, p</w:t>
                      </w:r>
                      <w:r w:rsidR="008B393B">
                        <w:rPr>
                          <w:rFonts w:ascii="Georgia" w:hAnsi="Georgia"/>
                          <w:i/>
                        </w:rPr>
                        <w:t xml:space="preserve">lease visit </w:t>
                      </w:r>
                      <w:hyperlink r:id="rId20" w:history="1">
                        <w:r w:rsidR="008B393B" w:rsidRPr="008B393B">
                          <w:rPr>
                            <w:rStyle w:val="Hyperlink"/>
                            <w:rFonts w:ascii="Georgia" w:eastAsia="Times" w:hAnsi="Georgia"/>
                            <w:noProof/>
                            <w:sz w:val="18"/>
                          </w:rPr>
                          <w:t>http://www.bia.gov/WhoWeAre/BIA/OTS/index.htm</w:t>
                        </w:r>
                      </w:hyperlink>
                    </w:p>
                    <w:p w:rsidR="009D78F6" w:rsidRDefault="009D78F6" w:rsidP="009D78F6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</w:rPr>
                        <w:t>Branch of Wildland Fire</w:t>
                      </w:r>
                    </w:p>
                    <w:p w:rsidR="009D78F6" w:rsidRPr="009D78F6" w:rsidRDefault="009D78F6" w:rsidP="008B393B">
                      <w:pPr>
                        <w:pStyle w:val="BodyText"/>
                        <w:rPr>
                          <w:rStyle w:val="Hyperlink"/>
                          <w:rFonts w:ascii="Georgia" w:eastAsia="Times" w:hAnsi="Georgia"/>
                          <w:noProof/>
                          <w:sz w:val="18"/>
                        </w:rPr>
                      </w:pPr>
                      <w:r w:rsidRPr="009D78F6">
                        <w:rPr>
                          <w:rStyle w:val="Hyperlink"/>
                          <w:rFonts w:ascii="Georgia" w:eastAsia="Times" w:hAnsi="Georgia"/>
                          <w:noProof/>
                          <w:sz w:val="18"/>
                        </w:rPr>
                        <w:t>http://www.bia.gov/nifc/index.htm</w:t>
                      </w:r>
                    </w:p>
                    <w:p w:rsidR="008B393B" w:rsidRPr="00184201" w:rsidRDefault="008B393B" w:rsidP="008B393B">
                      <w:pPr>
                        <w:pStyle w:val="BodyText"/>
                        <w:rPr>
                          <w:rFonts w:ascii="Georgia" w:hAnsi="Georgia"/>
                          <w:noProof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8005A">
        <w:rPr>
          <w:noProof/>
        </w:rPr>
        <w:drawing>
          <wp:anchor distT="0" distB="0" distL="114300" distR="114300" simplePos="0" relativeHeight="251714560" behindDoc="0" locked="0" layoutInCell="1" allowOverlap="1" wp14:anchorId="5FE099FF" wp14:editId="4680AE2B">
            <wp:simplePos x="0" y="0"/>
            <wp:positionH relativeFrom="column">
              <wp:posOffset>3031490</wp:posOffset>
            </wp:positionH>
            <wp:positionV relativeFrom="paragraph">
              <wp:posOffset>3328035</wp:posOffset>
            </wp:positionV>
            <wp:extent cx="1047750" cy="452120"/>
            <wp:effectExtent l="0" t="0" r="0" b="508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_us_facebook_logo.gif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4" t="30274" r="30724" b="32111"/>
                    <a:stretch/>
                  </pic:blipFill>
                  <pic:spPr bwMode="auto">
                    <a:xfrm>
                      <a:off x="0" y="0"/>
                      <a:ext cx="1047750" cy="45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05A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A67BFD" wp14:editId="7AEF86FA">
                <wp:simplePos x="0" y="0"/>
                <wp:positionH relativeFrom="page">
                  <wp:posOffset>3488055</wp:posOffset>
                </wp:positionH>
                <wp:positionV relativeFrom="page">
                  <wp:posOffset>4114800</wp:posOffset>
                </wp:positionV>
                <wp:extent cx="2160905" cy="1346200"/>
                <wp:effectExtent l="0" t="0" r="10795" b="6350"/>
                <wp:wrapNone/>
                <wp:docPr id="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5171" w:rsidRDefault="00B95171" w:rsidP="00B95171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</w:rPr>
                              <w:t>W</w:t>
                            </w:r>
                            <w:r w:rsidR="00471C20">
                              <w:rPr>
                                <w:rFonts w:ascii="Georgia" w:hAnsi="Georgia"/>
                                <w:sz w:val="24"/>
                              </w:rPr>
                              <w:t>here to look for</w:t>
                            </w:r>
                            <w:r>
                              <w:rPr>
                                <w:rFonts w:ascii="Georgia" w:hAnsi="Georgia"/>
                                <w:sz w:val="24"/>
                              </w:rPr>
                              <w:t xml:space="preserve"> OTS Pathways Internship</w:t>
                            </w:r>
                            <w:r w:rsidR="00471C20">
                              <w:rPr>
                                <w:rFonts w:ascii="Georgia" w:hAnsi="Georgia"/>
                                <w:sz w:val="24"/>
                              </w:rPr>
                              <w:t xml:space="preserve">s </w:t>
                            </w:r>
                          </w:p>
                          <w:p w:rsidR="00AC7BFD" w:rsidRDefault="00184201" w:rsidP="00184201">
                            <w:pPr>
                              <w:pStyle w:val="BodyText"/>
                              <w:rPr>
                                <w:rFonts w:ascii="Georgia" w:hAnsi="Georgia"/>
                                <w:i/>
                              </w:rPr>
                            </w:pPr>
                            <w:r w:rsidRPr="00184201">
                              <w:rPr>
                                <w:rFonts w:ascii="Georgia" w:hAnsi="Georgia"/>
                                <w:i/>
                              </w:rPr>
                              <w:t xml:space="preserve">We are continuously recruiting to fill internships.  We post ALL job opportunities for Pathways Internships on USAJOBS.  </w:t>
                            </w:r>
                            <w:hyperlink r:id="rId22" w:history="1">
                              <w:r w:rsidR="00B95171" w:rsidRPr="000506B5">
                                <w:rPr>
                                  <w:rStyle w:val="Hyperlink"/>
                                  <w:rFonts w:ascii="Georgia" w:hAnsi="Georgia"/>
                                  <w:i/>
                                </w:rPr>
                                <w:t>https://www.usajobs.gov/studentsandgrads/</w:t>
                              </w:r>
                            </w:hyperlink>
                          </w:p>
                          <w:p w:rsidR="00B95171" w:rsidRPr="00184201" w:rsidRDefault="00B95171" w:rsidP="00184201">
                            <w:pPr>
                              <w:pStyle w:val="BodyText"/>
                              <w:rPr>
                                <w:rFonts w:ascii="Georgia" w:hAnsi="Georgia"/>
                                <w:noProof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274.65pt;margin-top:324pt;width:170.15pt;height:106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" filled="f" stroked="f">
                <v:textbox inset="0,0,0,0">
                  <w:txbxContent>
                    <w:p w:rsidR="00B95171" w:rsidRDefault="00B95171" w:rsidP="00B95171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</w:rPr>
                        <w:t>W</w:t>
                      </w:r>
                      <w:r w:rsidR="00471C20">
                        <w:rPr>
                          <w:rFonts w:ascii="Georgia" w:hAnsi="Georgia"/>
                          <w:sz w:val="24"/>
                        </w:rPr>
                        <w:t>here to look for</w:t>
                      </w:r>
                      <w:r>
                        <w:rPr>
                          <w:rFonts w:ascii="Georgia" w:hAnsi="Georgia"/>
                          <w:sz w:val="24"/>
                        </w:rPr>
                        <w:t xml:space="preserve"> OTS Pathways Internship</w:t>
                      </w:r>
                      <w:r w:rsidR="00471C20">
                        <w:rPr>
                          <w:rFonts w:ascii="Georgia" w:hAnsi="Georgia"/>
                          <w:sz w:val="24"/>
                        </w:rPr>
                        <w:t xml:space="preserve">s </w:t>
                      </w:r>
                    </w:p>
                    <w:p w:rsidR="00AC7BFD" w:rsidRDefault="00184201" w:rsidP="00184201">
                      <w:pPr>
                        <w:pStyle w:val="BodyText"/>
                        <w:rPr>
                          <w:rFonts w:ascii="Georgia" w:hAnsi="Georgia"/>
                          <w:i/>
                        </w:rPr>
                      </w:pPr>
                      <w:r w:rsidRPr="00184201">
                        <w:rPr>
                          <w:rFonts w:ascii="Georgia" w:hAnsi="Georgia"/>
                          <w:i/>
                        </w:rPr>
                        <w:t xml:space="preserve">We are continuously recruiting to fill internships.  We post ALL job opportunities for Pathways Internships on USAJOBS.  </w:t>
                      </w:r>
                      <w:hyperlink r:id="rId23" w:history="1">
                        <w:r w:rsidR="00B95171" w:rsidRPr="000506B5">
                          <w:rPr>
                            <w:rStyle w:val="Hyperlink"/>
                            <w:rFonts w:ascii="Georgia" w:hAnsi="Georgia"/>
                            <w:i/>
                          </w:rPr>
                          <w:t>https://www.usajobs.gov/studentsandgrads/</w:t>
                        </w:r>
                      </w:hyperlink>
                    </w:p>
                    <w:p w:rsidR="00B95171" w:rsidRPr="00184201" w:rsidRDefault="00B95171" w:rsidP="00184201">
                      <w:pPr>
                        <w:pStyle w:val="BodyText"/>
                        <w:rPr>
                          <w:rFonts w:ascii="Georgia" w:hAnsi="Georgia"/>
                          <w:noProof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491C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218446" wp14:editId="02DC52D7">
                <wp:simplePos x="0" y="0"/>
                <wp:positionH relativeFrom="column">
                  <wp:posOffset>6360160</wp:posOffset>
                </wp:positionH>
                <wp:positionV relativeFrom="paragraph">
                  <wp:posOffset>4660900</wp:posOffset>
                </wp:positionV>
                <wp:extent cx="3038475" cy="333375"/>
                <wp:effectExtent l="0" t="0" r="9525" b="95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3333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399FF"/>
                            </a:gs>
                            <a:gs pos="15000">
                              <a:srgbClr val="2E6792"/>
                            </a:gs>
                            <a:gs pos="30000">
                              <a:srgbClr val="3333CC"/>
                            </a:gs>
                            <a:gs pos="47974">
                              <a:srgbClr val="77AFF9">
                                <a:lumMod val="62000"/>
                              </a:srgbClr>
                            </a:gs>
                            <a:gs pos="42000">
                              <a:srgbClr val="1170FF"/>
                            </a:gs>
                            <a:gs pos="100000">
                              <a:srgbClr val="01AAF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00.8pt;margin-top:367pt;width:239.25pt;height:2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" fillcolor="#39f" stroked="f" strokeweight="2pt">
                <v:fill color2="#01aaff" rotate="t" angle="90" colors="0 #39f;9830f #2e6792;19661f #33c;27525f #1170ff;31440f #0a64db;1 #01aaff" focus="100%" type="gradient"/>
              </v:rect>
            </w:pict>
          </mc:Fallback>
        </mc:AlternateContent>
      </w:r>
      <w:r w:rsidR="006B769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942E56" wp14:editId="0DC288D0">
                <wp:simplePos x="0" y="0"/>
                <wp:positionH relativeFrom="column">
                  <wp:posOffset>6085840</wp:posOffset>
                </wp:positionH>
                <wp:positionV relativeFrom="paragraph">
                  <wp:posOffset>3218815</wp:posOffset>
                </wp:positionV>
                <wp:extent cx="1933575" cy="2305050"/>
                <wp:effectExtent l="0" t="0" r="9525" b="0"/>
                <wp:wrapNone/>
                <wp:docPr id="16" name="Right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23050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Triangle 16" o:spid="_x0000_s1026" type="#_x0000_t6" style="position:absolute;margin-left:479.2pt;margin-top:253.45pt;width:152.25pt;height:18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" fillcolor="white [3212]" stroked="f" strokeweight="2pt"/>
            </w:pict>
          </mc:Fallback>
        </mc:AlternateContent>
      </w:r>
      <w:r w:rsidR="006B769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0758CB" wp14:editId="63E65DA7">
                <wp:simplePos x="0" y="0"/>
                <wp:positionH relativeFrom="column">
                  <wp:posOffset>6522720</wp:posOffset>
                </wp:positionH>
                <wp:positionV relativeFrom="paragraph">
                  <wp:posOffset>5072380</wp:posOffset>
                </wp:positionV>
                <wp:extent cx="2877185" cy="3048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185" cy="3048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513.6pt;margin-top:399.4pt;width:226.55pt;height:2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" fillcolor="#ffc000" stroked="f" strokeweight="2pt"/>
            </w:pict>
          </mc:Fallback>
        </mc:AlternateContent>
      </w:r>
      <w:r w:rsidR="009B332A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7A3BDE4" wp14:editId="7FB88EB8">
                <wp:simplePos x="0" y="0"/>
                <wp:positionH relativeFrom="page">
                  <wp:posOffset>7029451</wp:posOffset>
                </wp:positionH>
                <wp:positionV relativeFrom="page">
                  <wp:posOffset>5962650</wp:posOffset>
                </wp:positionV>
                <wp:extent cx="2834640" cy="594995"/>
                <wp:effectExtent l="0" t="0" r="3810" b="0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393B" w:rsidRPr="0018005A" w:rsidRDefault="007B0F82" w:rsidP="009B332A">
                            <w:pPr>
                              <w:pStyle w:val="Masthead"/>
                              <w:rPr>
                                <w:rFonts w:ascii="Lucida Fax" w:hAnsi="Lucida Fax"/>
                                <w:b w:val="0"/>
                                <w:color w:val="auto"/>
                                <w:sz w:val="24"/>
                              </w:rPr>
                            </w:pPr>
                            <w:r w:rsidRPr="0018005A">
                              <w:rPr>
                                <w:rFonts w:ascii="Lucida Fax" w:hAnsi="Lucida Fax"/>
                                <w:b w:val="0"/>
                                <w:color w:val="auto"/>
                                <w:sz w:val="24"/>
                              </w:rPr>
                              <w:t>Careers for Native American and Alaska Native Students</w:t>
                            </w:r>
                            <w:r w:rsidR="008B393B" w:rsidRPr="0018005A">
                              <w:rPr>
                                <w:rFonts w:ascii="Lucida Fax" w:hAnsi="Lucida Fax"/>
                                <w:b w:val="0"/>
                                <w:color w:val="auto"/>
                                <w:sz w:val="24"/>
                              </w:rPr>
                              <w:t xml:space="preserve"> in </w:t>
                            </w:r>
                          </w:p>
                          <w:p w:rsidR="007B0F82" w:rsidRPr="0018005A" w:rsidRDefault="008B393B" w:rsidP="009B332A">
                            <w:pPr>
                              <w:pStyle w:val="Masthead"/>
                              <w:rPr>
                                <w:rFonts w:ascii="Lucida Fax" w:hAnsi="Lucida Fax"/>
                                <w:b w:val="0"/>
                                <w:color w:val="auto"/>
                                <w:sz w:val="24"/>
                              </w:rPr>
                            </w:pPr>
                            <w:r w:rsidRPr="0018005A">
                              <w:rPr>
                                <w:rFonts w:ascii="Lucida Fax" w:hAnsi="Lucida Fax"/>
                                <w:b w:val="0"/>
                                <w:color w:val="auto"/>
                                <w:sz w:val="24"/>
                              </w:rPr>
                              <w:t>Natural Resource Management</w:t>
                            </w:r>
                          </w:p>
                          <w:p w:rsidR="00AC7BFD" w:rsidRPr="00B26732" w:rsidRDefault="00AC7BFD" w:rsidP="00471C20">
                            <w:pPr>
                              <w:pStyle w:val="Tagline"/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32" type="#_x0000_t202" style="position:absolute;margin-left:553.5pt;margin-top:469.5pt;width:223.2pt;height:46.8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" filled="f" stroked="f" strokeweight="0">
                <v:textbox style="mso-fit-shape-to-text:t" inset="0,0,0,0">
                  <w:txbxContent>
                    <w:p w:rsidR="008B393B" w:rsidRPr="0018005A" w:rsidRDefault="007B0F82" w:rsidP="009B332A">
                      <w:pPr>
                        <w:pStyle w:val="Masthead"/>
                        <w:rPr>
                          <w:rFonts w:ascii="Lucida Fax" w:hAnsi="Lucida Fax"/>
                          <w:b w:val="0"/>
                          <w:color w:val="auto"/>
                          <w:sz w:val="24"/>
                        </w:rPr>
                      </w:pPr>
                      <w:r w:rsidRPr="0018005A">
                        <w:rPr>
                          <w:rFonts w:ascii="Lucida Fax" w:hAnsi="Lucida Fax"/>
                          <w:b w:val="0"/>
                          <w:color w:val="auto"/>
                          <w:sz w:val="24"/>
                        </w:rPr>
                        <w:t>Careers for Native American and Alaska Native Students</w:t>
                      </w:r>
                      <w:r w:rsidR="008B393B" w:rsidRPr="0018005A">
                        <w:rPr>
                          <w:rFonts w:ascii="Lucida Fax" w:hAnsi="Lucida Fax"/>
                          <w:b w:val="0"/>
                          <w:color w:val="auto"/>
                          <w:sz w:val="24"/>
                        </w:rPr>
                        <w:t xml:space="preserve"> in </w:t>
                      </w:r>
                    </w:p>
                    <w:p w:rsidR="007B0F82" w:rsidRPr="0018005A" w:rsidRDefault="008B393B" w:rsidP="009B332A">
                      <w:pPr>
                        <w:pStyle w:val="Masthead"/>
                        <w:rPr>
                          <w:rFonts w:ascii="Lucida Fax" w:hAnsi="Lucida Fax"/>
                          <w:b w:val="0"/>
                          <w:color w:val="auto"/>
                          <w:sz w:val="24"/>
                        </w:rPr>
                      </w:pPr>
                      <w:r w:rsidRPr="0018005A">
                        <w:rPr>
                          <w:rFonts w:ascii="Lucida Fax" w:hAnsi="Lucida Fax"/>
                          <w:b w:val="0"/>
                          <w:color w:val="auto"/>
                          <w:sz w:val="24"/>
                        </w:rPr>
                        <w:t>Natural Resource Management</w:t>
                      </w:r>
                    </w:p>
                    <w:p w:rsidR="00AC7BFD" w:rsidRPr="00B26732" w:rsidRDefault="00AC7BFD" w:rsidP="00471C20">
                      <w:pPr>
                        <w:pStyle w:val="Tagline"/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B332A">
        <w:rPr>
          <w:rFonts w:ascii="Georgia" w:hAnsi="Georgia"/>
          <w:noProof/>
        </w:rPr>
        <w:drawing>
          <wp:anchor distT="0" distB="0" distL="114300" distR="114300" simplePos="0" relativeHeight="251770880" behindDoc="0" locked="0" layoutInCell="1" allowOverlap="1" wp14:anchorId="66482034" wp14:editId="7808525D">
            <wp:simplePos x="0" y="0"/>
            <wp:positionH relativeFrom="column">
              <wp:posOffset>7169150</wp:posOffset>
            </wp:positionH>
            <wp:positionV relativeFrom="paragraph">
              <wp:posOffset>189230</wp:posOffset>
            </wp:positionV>
            <wp:extent cx="1498600" cy="428840"/>
            <wp:effectExtent l="0" t="0" r="6350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ways-logo2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0"/>
                    <a:stretch/>
                  </pic:blipFill>
                  <pic:spPr bwMode="auto">
                    <a:xfrm>
                      <a:off x="0" y="0"/>
                      <a:ext cx="1498600" cy="42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630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BB1551" wp14:editId="132D9B7F">
                <wp:simplePos x="0" y="0"/>
                <wp:positionH relativeFrom="page">
                  <wp:posOffset>3641090</wp:posOffset>
                </wp:positionH>
                <wp:positionV relativeFrom="page">
                  <wp:posOffset>3274272</wp:posOffset>
                </wp:positionV>
                <wp:extent cx="2613025" cy="266700"/>
                <wp:effectExtent l="0" t="0" r="15875" b="0"/>
                <wp:wrapNone/>
                <wp:docPr id="2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0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5C47" w:rsidRPr="00C17422" w:rsidRDefault="00CF5C47" w:rsidP="00CF5C47">
                            <w:pPr>
                              <w:pStyle w:val="BodyText"/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</w:pPr>
                            <w:proofErr w:type="gramStart"/>
                            <w:r w:rsidRPr="00C17422"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  <w:t>in</w:t>
                            </w:r>
                            <w:proofErr w:type="gramEnd"/>
                            <w:r w:rsidRPr="00C17422"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  <w:t xml:space="preserve">            </w:t>
                            </w:r>
                            <w:r w:rsidR="00C17422"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  <w:t xml:space="preserve">  </w:t>
                            </w:r>
                            <w:r w:rsidRPr="00C17422"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  <w:t xml:space="preserve"> and for the </w:t>
                            </w:r>
                          </w:p>
                          <w:p w:rsidR="00CF5C47" w:rsidRPr="00C17422" w:rsidRDefault="00CF5C47" w:rsidP="00CF5C47">
                            <w:pPr>
                              <w:pStyle w:val="BodyText"/>
                              <w:rPr>
                                <w:rFonts w:ascii="Georgia" w:hAnsi="Georgia"/>
                                <w:noProof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86.7pt;margin-top:257.8pt;width:205.75pt;height:21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f4tgIAALM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" filled="f" stroked="f">
                <v:textbox inset="0,0,0,0">
                  <w:txbxContent>
                    <w:p w:rsidR="00CF5C47" w:rsidRPr="00C17422" w:rsidRDefault="00CF5C47" w:rsidP="00CF5C47">
                      <w:pPr>
                        <w:pStyle w:val="BodyText"/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</w:pPr>
                      <w:proofErr w:type="gramStart"/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>i</w:t>
                      </w:r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>n</w:t>
                      </w:r>
                      <w:proofErr w:type="gramEnd"/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 xml:space="preserve">   </w:t>
                      </w:r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 xml:space="preserve">         </w:t>
                      </w:r>
                      <w:r w:rsid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 xml:space="preserve">  </w:t>
                      </w:r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 xml:space="preserve"> and for the </w:t>
                      </w:r>
                    </w:p>
                    <w:p w:rsidR="00CF5C47" w:rsidRPr="00C17422" w:rsidRDefault="00CF5C47" w:rsidP="00CF5C47">
                      <w:pPr>
                        <w:pStyle w:val="BodyText"/>
                        <w:rPr>
                          <w:rFonts w:ascii="Georgia" w:hAnsi="Georgia"/>
                          <w:noProof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6630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B30D29" wp14:editId="0B0CB650">
                <wp:simplePos x="0" y="0"/>
                <wp:positionH relativeFrom="page">
                  <wp:posOffset>3652520</wp:posOffset>
                </wp:positionH>
                <wp:positionV relativeFrom="page">
                  <wp:posOffset>2591858</wp:posOffset>
                </wp:positionV>
                <wp:extent cx="2613025" cy="209550"/>
                <wp:effectExtent l="0" t="0" r="15875" b="0"/>
                <wp:wrapNone/>
                <wp:docPr id="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0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5C47" w:rsidRPr="00C17422" w:rsidRDefault="00CF5C47" w:rsidP="00CF5C47">
                            <w:pPr>
                              <w:pStyle w:val="BodyText"/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</w:pPr>
                            <w:r w:rsidRPr="00C17422">
                              <w:rPr>
                                <w:rFonts w:ascii="Harlow Solid Italic" w:hAnsi="Harlow Solid Italic"/>
                                <w:i/>
                                <w:color w:val="808080" w:themeColor="background1" w:themeShade="80"/>
                                <w:sz w:val="24"/>
                              </w:rPr>
                              <w:t>Make 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87.6pt;margin-top:204.1pt;width:205.75pt;height:16.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" filled="f" stroked="f">
                <v:textbox inset="0,0,0,0">
                  <w:txbxContent>
                    <w:p w:rsidR="00CF5C47" w:rsidRPr="00C17422" w:rsidRDefault="00CF5C47" w:rsidP="00CF5C47">
                      <w:pPr>
                        <w:pStyle w:val="BodyText"/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</w:pPr>
                      <w:r w:rsidRPr="00C17422">
                        <w:rPr>
                          <w:rFonts w:ascii="Harlow Solid Italic" w:hAnsi="Harlow Solid Italic"/>
                          <w:i/>
                          <w:color w:val="808080" w:themeColor="background1" w:themeShade="80"/>
                          <w:sz w:val="24"/>
                        </w:rPr>
                        <w:t>Make 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6630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BADB6E" wp14:editId="7880BF8F">
                <wp:simplePos x="0" y="0"/>
                <wp:positionH relativeFrom="page">
                  <wp:posOffset>3622040</wp:posOffset>
                </wp:positionH>
                <wp:positionV relativeFrom="page">
                  <wp:posOffset>2496608</wp:posOffset>
                </wp:positionV>
                <wp:extent cx="2139950" cy="594995"/>
                <wp:effectExtent l="0" t="0" r="12700" b="15240"/>
                <wp:wrapNone/>
                <wp:docPr id="18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F12AB" w:rsidRDefault="009F12AB" w:rsidP="0081124D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 w:line="300" w:lineRule="exact"/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0"/>
                                <w:kern w:val="0"/>
                                <w:szCs w:val="24"/>
                                <w14:numSpacing w14:val="proportional"/>
                              </w:rPr>
                            </w:pPr>
                          </w:p>
                          <w:p w:rsidR="0081124D" w:rsidRPr="00CF5C47" w:rsidRDefault="0081124D" w:rsidP="009F12AB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/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8"/>
                                <w:kern w:val="0"/>
                                <w:sz w:val="44"/>
                                <w:szCs w:val="24"/>
                                <w14:numSpacing w14:val="proportional"/>
                              </w:rPr>
                            </w:pPr>
                            <w:r w:rsidRPr="00CF5C47"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8"/>
                                <w:kern w:val="0"/>
                                <w:sz w:val="44"/>
                                <w:szCs w:val="24"/>
                                <w14:numSpacing w14:val="proportional"/>
                              </w:rPr>
                              <w:t xml:space="preserve">POSITIVE </w:t>
                            </w:r>
                          </w:p>
                          <w:p w:rsidR="0081124D" w:rsidRPr="009F12AB" w:rsidRDefault="0081124D" w:rsidP="0081124D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 w:line="300" w:lineRule="exact"/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32"/>
                                <w:kern w:val="0"/>
                                <w:sz w:val="32"/>
                                <w:szCs w:val="32"/>
                                <w14:numSpacing w14:val="proportional"/>
                              </w:rPr>
                            </w:pPr>
                            <w:r w:rsidRPr="009F12AB"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32"/>
                                <w:kern w:val="0"/>
                                <w:sz w:val="32"/>
                                <w:szCs w:val="32"/>
                                <w14:numSpacing w14:val="proportional"/>
                              </w:rPr>
                              <w:t>DIFFERENCE</w:t>
                            </w:r>
                          </w:p>
                          <w:p w:rsidR="0081124D" w:rsidRPr="0081124D" w:rsidRDefault="0081124D" w:rsidP="0081124D">
                            <w:pPr>
                              <w:spacing w:line="300" w:lineRule="exact"/>
                              <w:rPr>
                                <w:rFonts w:ascii="Harlow Solid Italic" w:eastAsia="PMingLiU-ExtB" w:hAnsi="Harlow Solid Italic" w:cs="Segoe UI Semilight"/>
                                <w:color w:val="7F7F7F" w:themeColor="text1" w:themeTint="80"/>
                                <w:spacing w:val="-20"/>
                                <w14:numSpacing w14:val="proportional"/>
                              </w:rPr>
                            </w:pPr>
                            <w:r>
                              <w:rPr>
                                <w:rFonts w:ascii="Harlow Solid Italic" w:eastAsia="PMingLiU-ExtB" w:hAnsi="Harlow Solid Italic" w:cs="Segoe UI Semilight"/>
                                <w:color w:val="7F7F7F" w:themeColor="text1" w:themeTint="80"/>
                                <w:spacing w:val="-20"/>
                                <w14:numSpacing w14:val="proportional"/>
                              </w:rPr>
                              <w:t xml:space="preserve">      </w:t>
                            </w:r>
                            <w:r w:rsidR="009F12AB">
                              <w:rPr>
                                <w:rFonts w:ascii="Harlow Solid Italic" w:eastAsia="PMingLiU-ExtB" w:hAnsi="Harlow Solid Italic" w:cs="Segoe UI Semilight"/>
                                <w:color w:val="7F7F7F" w:themeColor="text1" w:themeTint="80"/>
                                <w:spacing w:val="-20"/>
                                <w14:numSpacing w14:val="proportional"/>
                              </w:rPr>
                              <w:t xml:space="preserve">  </w:t>
                            </w:r>
                            <w:r w:rsidRPr="0081124D">
                              <w:rPr>
                                <w:rFonts w:ascii="Arial Black" w:hAnsi="Arial Black"/>
                                <w:sz w:val="32"/>
                                <w14:numSpacing w14:val="proportional"/>
                              </w:rPr>
                              <w:t xml:space="preserve">BIA </w:t>
                            </w:r>
                            <w:r>
                              <w:rPr>
                                <w:rFonts w:ascii="Harlow Solid Italic" w:eastAsia="PMingLiU-ExtB" w:hAnsi="Harlow Solid Italic" w:cs="Segoe UI Semilight"/>
                                <w:color w:val="7F7F7F" w:themeColor="text1" w:themeTint="80"/>
                                <w:spacing w:val="-20"/>
                                <w14:numSpacing w14:val="proportional"/>
                              </w:rPr>
                              <w:t xml:space="preserve"> </w:t>
                            </w:r>
                          </w:p>
                          <w:p w:rsidR="0081124D" w:rsidRPr="0081124D" w:rsidRDefault="0081124D" w:rsidP="0081124D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 w:line="300" w:lineRule="exact"/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0"/>
                                <w:kern w:val="0"/>
                                <w:sz w:val="28"/>
                                <w:szCs w:val="24"/>
                                <w14:numSpacing w14:val="proportional"/>
                              </w:rPr>
                            </w:pPr>
                            <w:r w:rsidRPr="0081124D"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0"/>
                                <w:kern w:val="0"/>
                                <w:sz w:val="28"/>
                                <w:szCs w:val="24"/>
                                <w14:numSpacing w14:val="proportional"/>
                              </w:rPr>
                              <w:t>TRIBAL COMMUNITIES</w:t>
                            </w:r>
                          </w:p>
                          <w:p w:rsidR="0081124D" w:rsidRPr="0081124D" w:rsidRDefault="0081124D" w:rsidP="0081124D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 w:line="300" w:lineRule="exact"/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0"/>
                                <w:kern w:val="0"/>
                                <w:sz w:val="28"/>
                                <w:szCs w:val="24"/>
                                <w14:numSpacing w14:val="proportional"/>
                              </w:rPr>
                            </w:pPr>
                            <w:r w:rsidRPr="0081124D">
                              <w:rPr>
                                <w:rFonts w:ascii="Arial Black" w:eastAsia="PMingLiU-ExtB" w:hAnsi="Arial Black" w:cs="Segoe UI Semilight"/>
                                <w:color w:val="auto"/>
                                <w:spacing w:val="-20"/>
                                <w:kern w:val="0"/>
                                <w:sz w:val="28"/>
                                <w:szCs w:val="24"/>
                                <w14:numSpacing w14:val="proportional"/>
                              </w:rPr>
                              <w:t>WE SERVE</w:t>
                            </w:r>
                          </w:p>
                          <w:p w:rsidR="0081124D" w:rsidRPr="00B26732" w:rsidRDefault="0081124D" w:rsidP="0081124D">
                            <w:pPr>
                              <w:pStyle w:val="Tagline"/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85.2pt;margin-top:196.6pt;width:168.5pt;height:46.85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" filled="f" stroked="f" strokeweight="0">
                <v:textbox style="mso-fit-shape-to-text:t" inset="0,0,0,0">
                  <w:txbxContent>
                    <w:p w:rsidR="009F12AB" w:rsidRDefault="009F12AB" w:rsidP="0081124D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 w:line="300" w:lineRule="exact"/>
                        <w:rPr>
                          <w:rFonts w:ascii="Arial Black" w:eastAsia="PMingLiU-ExtB" w:hAnsi="Arial Black" w:cs="Segoe UI Semilight"/>
                          <w:color w:val="auto"/>
                          <w:spacing w:val="-20"/>
                          <w:kern w:val="0"/>
                          <w:szCs w:val="24"/>
                          <w14:numSpacing w14:val="proportional"/>
                        </w:rPr>
                      </w:pPr>
                    </w:p>
                    <w:p w:rsidR="0081124D" w:rsidRPr="00CF5C47" w:rsidRDefault="0081124D" w:rsidP="009F12AB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/>
                        <w:rPr>
                          <w:rFonts w:ascii="Arial Black" w:eastAsia="PMingLiU-ExtB" w:hAnsi="Arial Black" w:cs="Segoe UI Semilight"/>
                          <w:color w:val="auto"/>
                          <w:spacing w:val="-28"/>
                          <w:kern w:val="0"/>
                          <w:sz w:val="44"/>
                          <w:szCs w:val="24"/>
                          <w14:numSpacing w14:val="proportional"/>
                        </w:rPr>
                      </w:pPr>
                      <w:r w:rsidRPr="00CF5C47">
                        <w:rPr>
                          <w:rFonts w:ascii="Arial Black" w:eastAsia="PMingLiU-ExtB" w:hAnsi="Arial Black" w:cs="Segoe UI Semilight"/>
                          <w:color w:val="auto"/>
                          <w:spacing w:val="-28"/>
                          <w:kern w:val="0"/>
                          <w:sz w:val="44"/>
                          <w:szCs w:val="24"/>
                          <w14:numSpacing w14:val="proportional"/>
                        </w:rPr>
                        <w:t xml:space="preserve">POSITIVE </w:t>
                      </w:r>
                    </w:p>
                    <w:p w:rsidR="0081124D" w:rsidRPr="009F12AB" w:rsidRDefault="0081124D" w:rsidP="0081124D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 w:line="300" w:lineRule="exact"/>
                        <w:rPr>
                          <w:rFonts w:ascii="Arial Black" w:eastAsia="PMingLiU-ExtB" w:hAnsi="Arial Black" w:cs="Segoe UI Semilight"/>
                          <w:color w:val="auto"/>
                          <w:spacing w:val="32"/>
                          <w:kern w:val="0"/>
                          <w:sz w:val="32"/>
                          <w:szCs w:val="32"/>
                          <w14:numSpacing w14:val="proportional"/>
                        </w:rPr>
                      </w:pPr>
                      <w:r w:rsidRPr="009F12AB">
                        <w:rPr>
                          <w:rFonts w:ascii="Arial Black" w:eastAsia="PMingLiU-ExtB" w:hAnsi="Arial Black" w:cs="Segoe UI Semilight"/>
                          <w:color w:val="auto"/>
                          <w:spacing w:val="32"/>
                          <w:kern w:val="0"/>
                          <w:sz w:val="32"/>
                          <w:szCs w:val="32"/>
                          <w14:numSpacing w14:val="proportional"/>
                        </w:rPr>
                        <w:t>DIFFERENCE</w:t>
                      </w:r>
                    </w:p>
                    <w:p w:rsidR="0081124D" w:rsidRPr="0081124D" w:rsidRDefault="0081124D" w:rsidP="0081124D">
                      <w:pPr>
                        <w:spacing w:line="300" w:lineRule="exact"/>
                        <w:rPr>
                          <w:rFonts w:ascii="Harlow Solid Italic" w:eastAsia="PMingLiU-ExtB" w:hAnsi="Harlow Solid Italic" w:cs="Segoe UI Semilight"/>
                          <w:color w:val="7F7F7F" w:themeColor="text1" w:themeTint="80"/>
                          <w:spacing w:val="-20"/>
                          <w14:numSpacing w14:val="proportional"/>
                        </w:rPr>
                      </w:pPr>
                      <w:r>
                        <w:rPr>
                          <w:rFonts w:ascii="Harlow Solid Italic" w:eastAsia="PMingLiU-ExtB" w:hAnsi="Harlow Solid Italic" w:cs="Segoe UI Semilight"/>
                          <w:color w:val="7F7F7F" w:themeColor="text1" w:themeTint="80"/>
                          <w:spacing w:val="-20"/>
                          <w14:numSpacing w14:val="proportional"/>
                        </w:rPr>
                        <w:t xml:space="preserve">      </w:t>
                      </w:r>
                      <w:r w:rsidR="009F12AB">
                        <w:rPr>
                          <w:rFonts w:ascii="Harlow Solid Italic" w:eastAsia="PMingLiU-ExtB" w:hAnsi="Harlow Solid Italic" w:cs="Segoe UI Semilight"/>
                          <w:color w:val="7F7F7F" w:themeColor="text1" w:themeTint="80"/>
                          <w:spacing w:val="-20"/>
                          <w14:numSpacing w14:val="proportional"/>
                        </w:rPr>
                        <w:t xml:space="preserve">  </w:t>
                      </w:r>
                      <w:r w:rsidRPr="0081124D">
                        <w:rPr>
                          <w:rFonts w:ascii="Arial Black" w:hAnsi="Arial Black"/>
                          <w:sz w:val="32"/>
                          <w14:numSpacing w14:val="proportional"/>
                        </w:rPr>
                        <w:t xml:space="preserve">BIA </w:t>
                      </w:r>
                      <w:r>
                        <w:rPr>
                          <w:rFonts w:ascii="Harlow Solid Italic" w:eastAsia="PMingLiU-ExtB" w:hAnsi="Harlow Solid Italic" w:cs="Segoe UI Semilight"/>
                          <w:color w:val="7F7F7F" w:themeColor="text1" w:themeTint="80"/>
                          <w:spacing w:val="-20"/>
                          <w14:numSpacing w14:val="proportional"/>
                        </w:rPr>
                        <w:t xml:space="preserve"> </w:t>
                      </w:r>
                    </w:p>
                    <w:p w:rsidR="0081124D" w:rsidRPr="0081124D" w:rsidRDefault="0081124D" w:rsidP="0081124D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 w:line="300" w:lineRule="exact"/>
                        <w:rPr>
                          <w:rFonts w:ascii="Arial Black" w:eastAsia="PMingLiU-ExtB" w:hAnsi="Arial Black" w:cs="Segoe UI Semilight"/>
                          <w:color w:val="auto"/>
                          <w:spacing w:val="-20"/>
                          <w:kern w:val="0"/>
                          <w:sz w:val="28"/>
                          <w:szCs w:val="24"/>
                          <w14:numSpacing w14:val="proportional"/>
                        </w:rPr>
                      </w:pPr>
                      <w:r w:rsidRPr="0081124D">
                        <w:rPr>
                          <w:rFonts w:ascii="Arial Black" w:eastAsia="PMingLiU-ExtB" w:hAnsi="Arial Black" w:cs="Segoe UI Semilight"/>
                          <w:color w:val="auto"/>
                          <w:spacing w:val="-20"/>
                          <w:kern w:val="0"/>
                          <w:sz w:val="28"/>
                          <w:szCs w:val="24"/>
                          <w14:numSpacing w14:val="proportional"/>
                        </w:rPr>
                        <w:t>TRIBAL COMMUNITIES</w:t>
                      </w:r>
                    </w:p>
                    <w:p w:rsidR="0081124D" w:rsidRPr="0081124D" w:rsidRDefault="0081124D" w:rsidP="0081124D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 w:line="300" w:lineRule="exact"/>
                        <w:rPr>
                          <w:rFonts w:ascii="Arial Black" w:eastAsia="PMingLiU-ExtB" w:hAnsi="Arial Black" w:cs="Segoe UI Semilight"/>
                          <w:color w:val="auto"/>
                          <w:spacing w:val="-20"/>
                          <w:kern w:val="0"/>
                          <w:sz w:val="28"/>
                          <w:szCs w:val="24"/>
                          <w14:numSpacing w14:val="proportional"/>
                        </w:rPr>
                      </w:pPr>
                      <w:r w:rsidRPr="0081124D">
                        <w:rPr>
                          <w:rFonts w:ascii="Arial Black" w:eastAsia="PMingLiU-ExtB" w:hAnsi="Arial Black" w:cs="Segoe UI Semilight"/>
                          <w:color w:val="auto"/>
                          <w:spacing w:val="-20"/>
                          <w:kern w:val="0"/>
                          <w:sz w:val="28"/>
                          <w:szCs w:val="24"/>
                          <w14:numSpacing w14:val="proportional"/>
                        </w:rPr>
                        <w:t>WE SERVE</w:t>
                      </w:r>
                    </w:p>
                    <w:p w:rsidR="0081124D" w:rsidRPr="00B26732" w:rsidRDefault="0081124D" w:rsidP="0081124D">
                      <w:pPr>
                        <w:pStyle w:val="Tagline"/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26732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1BE6B" wp14:editId="3B330E2D">
                <wp:simplePos x="0" y="0"/>
                <wp:positionH relativeFrom="column">
                  <wp:posOffset>6527800</wp:posOffset>
                </wp:positionH>
                <wp:positionV relativeFrom="paragraph">
                  <wp:posOffset>313690</wp:posOffset>
                </wp:positionV>
                <wp:extent cx="2703195" cy="1057275"/>
                <wp:effectExtent l="0" t="0" r="0" b="0"/>
                <wp:wrapNone/>
                <wp:docPr id="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332A" w:rsidRDefault="009B332A" w:rsidP="007B0F82">
                            <w:pPr>
                              <w:pStyle w:val="Masthead"/>
                              <w:rPr>
                                <w:rFonts w:ascii="Georgia" w:hAnsi="Georgia"/>
                                <w:color w:val="auto"/>
                                <w:sz w:val="40"/>
                              </w:rPr>
                            </w:pPr>
                          </w:p>
                          <w:p w:rsidR="007B0F82" w:rsidRPr="009B332A" w:rsidRDefault="00197CFA" w:rsidP="007B0F82">
                            <w:pPr>
                              <w:pStyle w:val="Masthead"/>
                              <w:rPr>
                                <w:rFonts w:ascii="Lucida Fax" w:hAnsi="Lucida Fax"/>
                                <w:b w:val="0"/>
                                <w:color w:val="auto"/>
                                <w:sz w:val="40"/>
                              </w:rPr>
                            </w:pPr>
                            <w:r w:rsidRPr="00B26732">
                              <w:rPr>
                                <w:rFonts w:ascii="Georgia" w:hAnsi="Georgia"/>
                                <w:color w:val="auto"/>
                                <w:sz w:val="40"/>
                              </w:rPr>
                              <w:t xml:space="preserve"> </w:t>
                            </w:r>
                            <w:r w:rsidRPr="009B332A">
                              <w:rPr>
                                <w:rFonts w:ascii="Lucida Fax" w:hAnsi="Lucida Fax"/>
                                <w:b w:val="0"/>
                                <w:color w:val="auto"/>
                                <w:sz w:val="36"/>
                              </w:rPr>
                              <w:t>INTERNSHIP PROGRAM</w:t>
                            </w:r>
                          </w:p>
                          <w:p w:rsidR="00225872" w:rsidRPr="00B26732" w:rsidRDefault="00225872" w:rsidP="007B0F82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  <w:spacing w:after="0"/>
                              <w:jc w:val="center"/>
                              <w:rPr>
                                <w:rFonts w:ascii="Arial Black" w:eastAsia="PMingLiU-ExtB" w:hAnsi="Arial Black" w:cs="Segoe UI Semilight"/>
                                <w:b/>
                                <w:color w:val="auto"/>
                                <w:spacing w:val="-20"/>
                                <w:kern w:val="0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6" type="#_x0000_t202" style="position:absolute;margin-left:514pt;margin-top:24.7pt;width:212.85pt;height:8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" filled="f" stroked="f">
                <v:textbox>
                  <w:txbxContent>
                    <w:p w:rsidR="009B332A" w:rsidRDefault="009B332A" w:rsidP="007B0F82">
                      <w:pPr>
                        <w:pStyle w:val="Masthead"/>
                        <w:rPr>
                          <w:rFonts w:ascii="Georgia" w:hAnsi="Georgia"/>
                          <w:color w:val="auto"/>
                          <w:sz w:val="40"/>
                        </w:rPr>
                      </w:pPr>
                    </w:p>
                    <w:p w:rsidR="007B0F82" w:rsidRPr="009B332A" w:rsidRDefault="00197CFA" w:rsidP="007B0F82">
                      <w:pPr>
                        <w:pStyle w:val="Masthead"/>
                        <w:rPr>
                          <w:rFonts w:ascii="Lucida Fax" w:hAnsi="Lucida Fax"/>
                          <w:b w:val="0"/>
                          <w:color w:val="auto"/>
                          <w:sz w:val="40"/>
                        </w:rPr>
                      </w:pPr>
                      <w:r w:rsidRPr="00B26732">
                        <w:rPr>
                          <w:rFonts w:ascii="Georgia" w:hAnsi="Georgia"/>
                          <w:color w:val="auto"/>
                          <w:sz w:val="40"/>
                        </w:rPr>
                        <w:t xml:space="preserve"> </w:t>
                      </w:r>
                      <w:r w:rsidRPr="009B332A">
                        <w:rPr>
                          <w:rFonts w:ascii="Lucida Fax" w:hAnsi="Lucida Fax"/>
                          <w:b w:val="0"/>
                          <w:color w:val="auto"/>
                          <w:sz w:val="36"/>
                        </w:rPr>
                        <w:t>INTERNSHIP PROGRAM</w:t>
                      </w:r>
                    </w:p>
                    <w:p w:rsidR="00225872" w:rsidRPr="00B26732" w:rsidRDefault="00225872" w:rsidP="007B0F82">
                      <w:pPr>
                        <w:pStyle w:val="Title"/>
                        <w:pBdr>
                          <w:bottom w:val="none" w:sz="0" w:space="0" w:color="auto"/>
                        </w:pBdr>
                        <w:spacing w:after="0"/>
                        <w:jc w:val="center"/>
                        <w:rPr>
                          <w:rFonts w:ascii="Arial Black" w:eastAsia="PMingLiU-ExtB" w:hAnsi="Arial Black" w:cs="Segoe UI Semilight"/>
                          <w:b/>
                          <w:color w:val="auto"/>
                          <w:spacing w:val="-20"/>
                          <w:kern w:val="0"/>
                          <w:sz w:val="3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7CF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B39F34" wp14:editId="75EF52F9">
                <wp:simplePos x="0" y="0"/>
                <wp:positionH relativeFrom="column">
                  <wp:posOffset>7654290</wp:posOffset>
                </wp:positionH>
                <wp:positionV relativeFrom="paragraph">
                  <wp:posOffset>2849245</wp:posOffset>
                </wp:positionV>
                <wp:extent cx="870585" cy="696595"/>
                <wp:effectExtent l="57150" t="57150" r="386715" b="389255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3" o:spid="_x0000_s1026" style="position:absolute;margin-left:602.7pt;margin-top:224.35pt;width:68.55pt;height:54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" strokecolor="#00b0f0" strokeweight=".25pt">
                <v:fill r:id="rId26" o:title="" recolor="t" rotate="t" type="frame"/>
                <v:shadow on="t" color="black" opacity="19660f" offset="4.49014mm,4.49014mm"/>
              </v:roundrect>
            </w:pict>
          </mc:Fallback>
        </mc:AlternateContent>
      </w:r>
      <w:r w:rsidR="00197CF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4F066D" wp14:editId="67B67A0F">
                <wp:simplePos x="0" y="0"/>
                <wp:positionH relativeFrom="column">
                  <wp:posOffset>6777990</wp:posOffset>
                </wp:positionH>
                <wp:positionV relativeFrom="paragraph">
                  <wp:posOffset>2849245</wp:posOffset>
                </wp:positionV>
                <wp:extent cx="870585" cy="696595"/>
                <wp:effectExtent l="57150" t="57150" r="386715" b="38925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6" style="position:absolute;margin-left:533.7pt;margin-top:224.35pt;width:68.55pt;height:54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" strokecolor="#00b0f0" strokeweight=".25pt">
                <v:fill r:id="rId28" o:title="" recolor="t" rotate="t" type="frame"/>
                <v:shadow on="t" color="black" opacity="19660f" offset="4.49014mm,4.49014mm"/>
              </v:roundrect>
            </w:pict>
          </mc:Fallback>
        </mc:AlternateContent>
      </w:r>
      <w:r w:rsidR="00197CFA" w:rsidRPr="00471C20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757208" wp14:editId="5AA47BEA">
                <wp:simplePos x="0" y="0"/>
                <wp:positionH relativeFrom="column">
                  <wp:posOffset>7650480</wp:posOffset>
                </wp:positionH>
                <wp:positionV relativeFrom="paragraph">
                  <wp:posOffset>1441450</wp:posOffset>
                </wp:positionV>
                <wp:extent cx="870585" cy="696595"/>
                <wp:effectExtent l="57150" t="57150" r="386715" b="389255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1" o:spid="_x0000_s1026" style="position:absolute;margin-left:602.4pt;margin-top:113.5pt;width:68.55pt;height:54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" strokecolor="#00b0f0" strokeweight=".25pt">
                <v:fill r:id="rId30" o:title="" recolor="t" rotate="t" type="frame"/>
                <v:shadow on="t" color="black" opacity="19660f" offset="4.49014mm,4.49014mm"/>
              </v:roundrect>
            </w:pict>
          </mc:Fallback>
        </mc:AlternateContent>
      </w:r>
      <w:r w:rsidR="00197CFA" w:rsidRPr="00471C20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32A622" wp14:editId="791C564B">
                <wp:simplePos x="0" y="0"/>
                <wp:positionH relativeFrom="column">
                  <wp:posOffset>6780530</wp:posOffset>
                </wp:positionH>
                <wp:positionV relativeFrom="paragraph">
                  <wp:posOffset>1451610</wp:posOffset>
                </wp:positionV>
                <wp:extent cx="870585" cy="696595"/>
                <wp:effectExtent l="57150" t="57150" r="386715" b="389255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1C20" w:rsidRPr="004D6C73" w:rsidRDefault="00471C20" w:rsidP="00471C20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F0000"/>
                                <w:spacing w:val="10"/>
                                <w14:textOutline w14:w="317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0" o:spid="_x0000_s1037" style="position:absolute;margin-left:533.9pt;margin-top:114.3pt;width:68.55pt;height:54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" strokecolor="#00b0f0" strokeweight=".25pt">
                <v:fill r:id="rId32" o:title="" recolor="t" rotate="t" type="frame"/>
                <v:shadow on="t" color="black" opacity="19660f" offset="4.49014mm,4.49014mm"/>
                <v:textbox>
                  <w:txbxContent>
                    <w:p w:rsidR="00471C20" w:rsidRPr="004D6C73" w:rsidRDefault="00471C20" w:rsidP="00471C20">
                      <w:pPr>
                        <w:jc w:val="center"/>
                        <w:rPr>
                          <w:rFonts w:ascii="Cooper Black" w:hAnsi="Cooper Black"/>
                          <w:b/>
                          <w:color w:val="FF0000"/>
                          <w:spacing w:val="10"/>
                          <w14:textOutline w14:w="317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71C2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276352" wp14:editId="351A262B">
                <wp:simplePos x="0" y="0"/>
                <wp:positionH relativeFrom="column">
                  <wp:posOffset>8151223</wp:posOffset>
                </wp:positionH>
                <wp:positionV relativeFrom="paragraph">
                  <wp:posOffset>2146935</wp:posOffset>
                </wp:positionV>
                <wp:extent cx="870585" cy="696595"/>
                <wp:effectExtent l="57150" t="57150" r="386715" b="389255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2" o:spid="_x0000_s1026" style="position:absolute;margin-left:641.85pt;margin-top:169.05pt;width:68.55pt;height:54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" strokecolor="#00b0f0" strokeweight=".25pt">
                <v:fill r:id="rId34" o:title="" recolor="t" rotate="t" type="frame"/>
                <v:shadow on="t" color="black" opacity="19660f" offset="4.49014mm,4.49014mm"/>
              </v:roundrect>
            </w:pict>
          </mc:Fallback>
        </mc:AlternateContent>
      </w:r>
      <w:r w:rsidR="00471C20" w:rsidRPr="00471C20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98687" behindDoc="0" locked="0" layoutInCell="1" allowOverlap="1" wp14:anchorId="4737103E" wp14:editId="26770573">
                <wp:simplePos x="0" y="0"/>
                <wp:positionH relativeFrom="column">
                  <wp:posOffset>7257415</wp:posOffset>
                </wp:positionH>
                <wp:positionV relativeFrom="paragraph">
                  <wp:posOffset>2152650</wp:posOffset>
                </wp:positionV>
                <wp:extent cx="870585" cy="696595"/>
                <wp:effectExtent l="57150" t="57150" r="386715" b="389255"/>
                <wp:wrapNone/>
                <wp:docPr id="79" name="Rounded 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696595"/>
                        </a:xfrm>
                        <a:prstGeom prst="round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00B0F0"/>
                          </a:solidFill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9" o:spid="_x0000_s1026" style="position:absolute;margin-left:571.45pt;margin-top:169.5pt;width:68.55pt;height:54.85pt;z-index:251698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" strokecolor="#00b0f0" strokeweight=".25pt">
                <v:fill r:id="rId36" o:title="" recolor="t" rotate="t" type="frame"/>
                <v:shadow on="t" color="black" opacity="19660f" offset="4.49014mm,4.49014mm"/>
              </v:roundrect>
            </w:pict>
          </mc:Fallback>
        </mc:AlternateContent>
      </w:r>
      <w:r w:rsidR="00AC7BFD" w:rsidRPr="00750575">
        <w:rPr>
          <w:rFonts w:ascii="Georgia" w:hAnsi="Georgia"/>
        </w:rPr>
        <w:br w:type="page"/>
      </w:r>
    </w:p>
    <w:p w:rsidR="00AC7BFD" w:rsidRPr="00750575" w:rsidRDefault="00A2491C" w:rsidP="00184201">
      <w:pPr>
        <w:rPr>
          <w:rFonts w:ascii="Georgia" w:hAnsi="Georgia"/>
        </w:rPr>
      </w:pPr>
      <w:r>
        <w:rPr>
          <w:rFonts w:ascii="Georgia" w:hAnsi="Georg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18C7F9" wp14:editId="34BC61F7">
                <wp:simplePos x="0" y="0"/>
                <wp:positionH relativeFrom="column">
                  <wp:posOffset>-241300</wp:posOffset>
                </wp:positionH>
                <wp:positionV relativeFrom="paragraph">
                  <wp:posOffset>-622300</wp:posOffset>
                </wp:positionV>
                <wp:extent cx="9632950" cy="200025"/>
                <wp:effectExtent l="0" t="0" r="6350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0" cy="2000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-19pt;margin-top:-49pt;width:758.5pt;height:15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" fillcolor="#ffc000" stroked="f" strokeweight="2pt"/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A0717A6" wp14:editId="3D2309C1">
                <wp:simplePos x="0" y="0"/>
                <wp:positionH relativeFrom="column">
                  <wp:posOffset>-241300</wp:posOffset>
                </wp:positionH>
                <wp:positionV relativeFrom="paragraph">
                  <wp:posOffset>-895350</wp:posOffset>
                </wp:positionV>
                <wp:extent cx="9632950" cy="190500"/>
                <wp:effectExtent l="0" t="0" r="635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0" cy="1905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399FF"/>
                            </a:gs>
                            <a:gs pos="15000">
                              <a:srgbClr val="2E6792"/>
                            </a:gs>
                            <a:gs pos="30000">
                              <a:srgbClr val="3333CC"/>
                            </a:gs>
                            <a:gs pos="47974">
                              <a:srgbClr val="77AFF9">
                                <a:lumMod val="62000"/>
                              </a:srgbClr>
                            </a:gs>
                            <a:gs pos="42000">
                              <a:srgbClr val="1170FF"/>
                            </a:gs>
                            <a:gs pos="100000">
                              <a:srgbClr val="01AAF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19pt;margin-top:-70.5pt;width:758.5pt;height: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" fillcolor="#39f" stroked="f" strokeweight="2pt">
                <v:fill color2="#01aaff" rotate="t" angle="90" colors="0 #39f;9830f #2e6792;19661f #33c;27525f #1170ff;31440f #0a64db;1 #01aaff" focus="100%" type="gradient"/>
              </v:rect>
            </w:pict>
          </mc:Fallback>
        </mc:AlternateContent>
      </w:r>
      <w:r w:rsidR="00056630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43A11C6" wp14:editId="42C8988B">
                <wp:simplePos x="0" y="0"/>
                <wp:positionH relativeFrom="page">
                  <wp:posOffset>378369</wp:posOffset>
                </wp:positionH>
                <wp:positionV relativeFrom="page">
                  <wp:posOffset>858520</wp:posOffset>
                </wp:positionV>
                <wp:extent cx="2660650" cy="324485"/>
                <wp:effectExtent l="0" t="0" r="6350" b="17145"/>
                <wp:wrapNone/>
                <wp:docPr id="55" name="Text 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BFD" w:rsidRPr="00D96EAC" w:rsidRDefault="00184201">
                            <w:pPr>
                              <w:pStyle w:val="Heading1"/>
                              <w:rPr>
                                <w:rFonts w:ascii="Georgia" w:hAnsi="Georgia"/>
                                <w:color w:val="003300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300"/>
                                <w:sz w:val="24"/>
                              </w:rPr>
                              <w:t>Our Organization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0" o:spid="_x0000_s1038" type="#_x0000_t202" style="position:absolute;margin-left:29.8pt;margin-top:67.6pt;width:209.5pt;height:25.5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" filled="f" stroked="f" strokeweight="0">
                <v:textbox style="mso-fit-shape-to-text:t" inset="0,0,0,0">
                  <w:txbxContent>
                    <w:p w:rsidR="00AC7BFD" w:rsidRPr="00D96EAC" w:rsidRDefault="00184201">
                      <w:pPr>
                        <w:pStyle w:val="Heading1"/>
                        <w:rPr>
                          <w:rFonts w:ascii="Georgia" w:hAnsi="Georgia"/>
                          <w:color w:val="003300"/>
                          <w:sz w:val="24"/>
                        </w:rPr>
                      </w:pPr>
                      <w:r>
                        <w:rPr>
                          <w:rFonts w:ascii="Georgia" w:hAnsi="Georgia"/>
                          <w:color w:val="003300"/>
                          <w:sz w:val="24"/>
                        </w:rPr>
                        <w:t>Our Organization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56630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90EE81" wp14:editId="671A94D1">
                <wp:simplePos x="0" y="0"/>
                <wp:positionH relativeFrom="page">
                  <wp:posOffset>369570</wp:posOffset>
                </wp:positionH>
                <wp:positionV relativeFrom="page">
                  <wp:posOffset>1088390</wp:posOffset>
                </wp:positionV>
                <wp:extent cx="2731770" cy="6313170"/>
                <wp:effectExtent l="0" t="0" r="11430" b="11430"/>
                <wp:wrapNone/>
                <wp:docPr id="10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770" cy="6313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4ED7" w:rsidRDefault="007B0F82" w:rsidP="00BD74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="008F245A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Bureau of Indian Affairs</w:t>
                            </w:r>
                            <w:r w:rsidR="006F49F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(BIA)</w:t>
                            </w:r>
                            <w:r w:rsidR="00FC74F3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  <w:r w:rsidR="006F49F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Office of Trust Services’</w:t>
                            </w:r>
                            <w:r w:rsidR="006F49FE"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6F49F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OTS</w:t>
                            </w:r>
                            <w:r w:rsidR="006F49FE"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)</w:t>
                            </w:r>
                            <w:r w:rsidR="00FC74F3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  <w:r w:rsidR="006F49F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is </w:t>
                            </w:r>
                            <w:r w:rsidR="00BD741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committed to serving</w:t>
                            </w:r>
                            <w:r w:rsidR="006F49F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Tribal communities and their members by </w:t>
                            </w:r>
                            <w:r w:rsidR="0064650F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ensuring</w:t>
                            </w:r>
                            <w:r w:rsid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the </w:t>
                            </w:r>
                            <w:r w:rsid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activ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ities associated with management and protection of trust and restricted lands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;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natural resources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;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62769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forestry and wildland fire management; irrigation, power and safety of dams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;</w:t>
                            </w:r>
                            <w:r w:rsidR="00B62769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and real estate services</w:t>
                            </w:r>
                            <w:r w:rsid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46B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are 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improving 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tribal government infrastructure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s and </w:t>
                            </w:r>
                            <w:r w:rsidR="00014ED7" w:rsidRPr="00014ED7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communit</w:t>
                            </w:r>
                            <w:r w:rsidR="00B62769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ies, </w:t>
                            </w:r>
                            <w:r w:rsidR="00014ED7" w:rsidRPr="0034611D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along with other components of long term sustainable development </w:t>
                            </w:r>
                            <w:r w:rsidR="0034611D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investments </w:t>
                            </w:r>
                            <w:r w:rsidR="00014ED7" w:rsidRPr="0034611D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to improve the quality of life for their </w:t>
                            </w:r>
                            <w:r w:rsidR="0064650F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tribal </w:t>
                            </w:r>
                            <w:r w:rsidR="00014ED7" w:rsidRPr="0034611D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members</w:t>
                            </w:r>
                          </w:p>
                          <w:p w:rsidR="006F49FE" w:rsidRDefault="00ED338A" w:rsidP="008F245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247702">
                              <w:rPr>
                                <w:rFonts w:ascii="Georgia" w:hAnsi="Georgia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106C53A" wp14:editId="7BC8F28C">
                                  <wp:extent cx="2654272" cy="1883229"/>
                                  <wp:effectExtent l="0" t="0" r="0" b="3175"/>
                                  <wp:docPr id="410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01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5570" cy="18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47702" w:rsidRDefault="00BD741E" w:rsidP="008F245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247702" w:rsidRDefault="00247702" w:rsidP="008F245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9" o:spid="_x0000_s1039" type="#_x0000_t202" style="position:absolute;margin-left:29.1pt;margin-top:85.7pt;width:215.1pt;height:497.1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" filled="f" stroked="f" strokeweight="0">
                <v:textbox inset="0,0,0,0">
                  <w:txbxContent>
                    <w:p w:rsidR="00014ED7" w:rsidRDefault="007B0F82" w:rsidP="00BD74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The </w:t>
                      </w:r>
                      <w:r w:rsidR="008F245A">
                        <w:rPr>
                          <w:rFonts w:ascii="Georgia" w:hAnsi="Georgia"/>
                          <w:sz w:val="18"/>
                          <w:szCs w:val="18"/>
                        </w:rPr>
                        <w:t>Bureau of Indian Affairs</w:t>
                      </w:r>
                      <w:r w:rsidR="006F49F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(BIA)</w:t>
                      </w:r>
                      <w:r w:rsidR="00FC74F3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  <w:r w:rsidR="006F49F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Office of Trust Services’</w:t>
                      </w:r>
                      <w:r w:rsidR="006F49FE"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(</w:t>
                      </w:r>
                      <w:r w:rsidR="006F49FE">
                        <w:rPr>
                          <w:rFonts w:ascii="Georgia" w:hAnsi="Georgia"/>
                          <w:sz w:val="18"/>
                          <w:szCs w:val="18"/>
                        </w:rPr>
                        <w:t>OTS</w:t>
                      </w:r>
                      <w:r w:rsidR="006F49FE"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)</w:t>
                      </w:r>
                      <w:r w:rsidR="00FC74F3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  <w:r w:rsidR="006F49F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is </w:t>
                      </w:r>
                      <w:r w:rsidR="00BD741E">
                        <w:rPr>
                          <w:rFonts w:ascii="Georgia" w:hAnsi="Georgia"/>
                          <w:sz w:val="18"/>
                          <w:szCs w:val="18"/>
                        </w:rPr>
                        <w:t>committed to serving</w:t>
                      </w:r>
                      <w:r w:rsidR="006F49F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Tribal communities and their members by </w:t>
                      </w:r>
                      <w:r w:rsidR="0064650F">
                        <w:rPr>
                          <w:rFonts w:ascii="Georgia" w:hAnsi="Georgia"/>
                          <w:sz w:val="18"/>
                          <w:szCs w:val="18"/>
                        </w:rPr>
                        <w:t>ensuring</w:t>
                      </w:r>
                      <w:r w:rsid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the </w:t>
                      </w:r>
                      <w:r w:rsidR="00D96EAC">
                        <w:rPr>
                          <w:rFonts w:ascii="Georgia" w:hAnsi="Georgia"/>
                          <w:sz w:val="18"/>
                          <w:szCs w:val="18"/>
                        </w:rPr>
                        <w:t>activ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>ities associated with management and protection of trust and restricted lands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>;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natural resources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>;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B62769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>forestry and wildland fire management; irrigation, power and safety of dams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>;</w:t>
                      </w:r>
                      <w:r w:rsidR="00B62769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>and real estate services</w:t>
                      </w:r>
                      <w:r w:rsidR="00014ED7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 w:rsidR="00346B69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are 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improving 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>tribal government infrastructure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s and </w:t>
                      </w:r>
                      <w:r w:rsidR="00014ED7" w:rsidRPr="00014ED7">
                        <w:rPr>
                          <w:rFonts w:ascii="Georgia" w:hAnsi="Georgia"/>
                          <w:sz w:val="18"/>
                          <w:szCs w:val="18"/>
                        </w:rPr>
                        <w:t>communit</w:t>
                      </w:r>
                      <w:r w:rsidR="00B62769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ies, </w:t>
                      </w:r>
                      <w:r w:rsidR="00014ED7" w:rsidRPr="0034611D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along with other components of long term sustainable development </w:t>
                      </w:r>
                      <w:r w:rsidR="0034611D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investments </w:t>
                      </w:r>
                      <w:r w:rsidR="00014ED7" w:rsidRPr="0034611D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to improve the quality of life for their </w:t>
                      </w:r>
                      <w:r w:rsidR="0064650F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tribal </w:t>
                      </w:r>
                      <w:r w:rsidR="00014ED7" w:rsidRPr="0034611D">
                        <w:rPr>
                          <w:rFonts w:ascii="Georgia" w:hAnsi="Georgia"/>
                          <w:sz w:val="18"/>
                          <w:szCs w:val="18"/>
                        </w:rPr>
                        <w:t>members</w:t>
                      </w:r>
                    </w:p>
                    <w:p w:rsidR="006F49FE" w:rsidRDefault="00ED338A" w:rsidP="008F245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247702">
                        <w:rPr>
                          <w:rFonts w:ascii="Georgia" w:hAnsi="Georgi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106C53A" wp14:editId="7BC8F28C">
                            <wp:extent cx="2654272" cy="1883229"/>
                            <wp:effectExtent l="0" t="0" r="0" b="3175"/>
                            <wp:docPr id="410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01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5570" cy="18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47702" w:rsidRDefault="00BD741E" w:rsidP="008F245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ab/>
                      </w:r>
                    </w:p>
                    <w:p w:rsidR="00247702" w:rsidRDefault="00247702" w:rsidP="008F245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C077E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CBFA7C" wp14:editId="09551163">
                <wp:simplePos x="0" y="0"/>
                <wp:positionH relativeFrom="page">
                  <wp:posOffset>6890657</wp:posOffset>
                </wp:positionH>
                <wp:positionV relativeFrom="page">
                  <wp:posOffset>859971</wp:posOffset>
                </wp:positionV>
                <wp:extent cx="2784475" cy="6868886"/>
                <wp:effectExtent l="0" t="0" r="15875" b="8255"/>
                <wp:wrapNone/>
                <wp:docPr id="78" name="Text 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4475" cy="6868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80008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702" w:rsidRDefault="00247702" w:rsidP="00247702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</w:rPr>
                              <w:t>Pathways Internships</w:t>
                            </w:r>
                          </w:p>
                          <w:p w:rsidR="00247702" w:rsidRPr="00684CDC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Our </w:t>
                            </w:r>
                            <w:r w:rsidR="00ED338A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</w:t>
                            </w:r>
                            <w:r w:rsidRPr="00962484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rogram offers internships for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emerging leaders who are seeking degrees in natural resources management, forestry and other related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environmental and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biological science fields</w:t>
                            </w:r>
                            <w:r w:rsidRPr="00962484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This </w:t>
                            </w:r>
                            <w:r w:rsidRPr="00962484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Program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not only </w:t>
                            </w:r>
                            <w:r w:rsidRPr="00962484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offers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students paid employment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while they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continue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their education, </w:t>
                            </w:r>
                            <w:r w:rsidR="0064650F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but also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give</w:t>
                            </w:r>
                            <w:r w:rsidR="0064650F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s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them valuable and unique work experiences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.  W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e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offer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rotational summer assignments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within different programs and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work environments,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where they can train and job shadow with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industry professional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s.  </w:t>
                            </w:r>
                            <w:r w:rsidRPr="00684CD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:rsidR="00247702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</w:p>
                          <w:p w:rsidR="00247702" w:rsidRPr="00814966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81496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Under the Pathways program, there are two types of Internships.  </w:t>
                            </w:r>
                          </w:p>
                          <w:p w:rsidR="00247702" w:rsidRPr="00814966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81496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Annual Year Round (Career-Seasonal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/</w:t>
                            </w:r>
                            <w:r w:rsidRPr="0081496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Excepted Indefinite</w:t>
                            </w:r>
                            <w:r w:rsidRPr="0081496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).  Appointment duration is upon graduation.</w:t>
                            </w:r>
                          </w:p>
                          <w:p w:rsidR="00247702" w:rsidRPr="00814966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814966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Traditional Summer Employment.  Appointment normally is NTE 1 year or Term NTE 4 years.</w:t>
                            </w:r>
                          </w:p>
                          <w:p w:rsidR="00247702" w:rsidRDefault="00247702" w:rsidP="008C077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120"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eastAsia="Times New Roman" w:hAnsi="Georgia"/>
                                <w:b/>
                                <w:color w:val="003300"/>
                                <w:szCs w:val="44"/>
                              </w:rPr>
                              <w:t>Program Benefits</w:t>
                            </w:r>
                            <w:r w:rsidR="008C077E">
                              <w:rPr>
                                <w:rFonts w:ascii="Georgia" w:eastAsia="Times New Roman" w:hAnsi="Georgia"/>
                                <w:b/>
                                <w:color w:val="003300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(Career Conditional and temporary appointments that are more than one year)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Up to $5,000 Tuition/education subsistence</w:t>
                            </w:r>
                            <w:r w:rsidR="00C1742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*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Paid Summer Employment – related to academic field of study, beginning $12-13.68 per hour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Full or part-time schedules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6B1E03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6B1E03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Travel  and Rotational summer assignments Students are recruited nationally across Indian Country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Do not have to have prior work experience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Mentoring, training and career development opportunities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Pr="00E878E8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Vacation, Sick and Holiday Pay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:rsidR="00247702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Life Insurance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, Flexible Spending Accounts, </w:t>
                            </w:r>
                            <w:r w:rsidRPr="00E878E8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Health Benefits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 and Retirement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, and</w:t>
                            </w:r>
                          </w:p>
                          <w:p w:rsidR="00247702" w:rsidRPr="00D96EAC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ind w:left="540" w:hanging="36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Potential for non-competitive placement after graduation in</w:t>
                            </w:r>
                            <w:r w:rsidR="009442B5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to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a permanent </w:t>
                            </w:r>
                            <w:r w:rsidR="008C077E"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professional entry-level </w:t>
                            </w:r>
                            <w:r w:rsidRPr="00D96EAC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BIA or tribal </w:t>
                            </w:r>
                            <w:r w:rsidR="008C07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position</w:t>
                            </w:r>
                            <w:r w:rsidR="00D933F2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47702" w:rsidRPr="009D78F6" w:rsidRDefault="00C17422" w:rsidP="00C17422">
                            <w:pPr>
                              <w:pStyle w:val="BodyText"/>
                              <w:spacing w:after="0" w:line="240" w:lineRule="auto"/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</w:pPr>
                            <w:r w:rsidRPr="009D78F6"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  <w:t>*Not all internships offer tuition support</w:t>
                            </w:r>
                            <w:r w:rsidR="008C077E"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  <w:t>, some internships are for summer employment</w:t>
                            </w:r>
                            <w:r w:rsidRPr="009D78F6"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C077E"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  <w:t>only</w:t>
                            </w:r>
                            <w:r w:rsidRPr="009D78F6">
                              <w:rPr>
                                <w:rFonts w:ascii="Georgia" w:hAnsi="Georgia"/>
                                <w:i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Pr="0098397E" w:rsidRDefault="00247702" w:rsidP="00247702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  <w:r w:rsidRPr="0098397E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>Top 3 Occupations</w:t>
                            </w:r>
                          </w:p>
                          <w:p w:rsidR="00247702" w:rsidRPr="00412951" w:rsidRDefault="00247702" w:rsidP="00247702">
                            <w:pPr>
                              <w:spacing w:after="120"/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</w:pPr>
                            <w:r w:rsidRPr="00412951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Technical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98397E">
                              <w:rPr>
                                <w:rFonts w:ascii="Georgia" w:eastAsia="Times New Roman" w:hAnsi="Georgia" w:cs="Microsoft Sans Serif"/>
                                <w:b/>
                                <w:color w:val="0070C0"/>
                                <w:sz w:val="18"/>
                                <w:szCs w:val="18"/>
                              </w:rPr>
                              <w:t>Forestry Technician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Miscellaneous Clerk 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a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nd Assistant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Engineering Technical</w:t>
                            </w:r>
                          </w:p>
                          <w:p w:rsidR="00247702" w:rsidRDefault="00247702" w:rsidP="00247702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r w:rsidRPr="00412951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Professional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: 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Natural Resources Management,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b w:val="0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Forestry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, and</w:t>
                            </w:r>
                            <w:r w:rsidRPr="00412951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 xml:space="preserve"> Engineering</w:t>
                            </w:r>
                          </w:p>
                          <w:p w:rsidR="00247702" w:rsidRDefault="00247702" w:rsidP="00247702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50575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Administrative 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Realty,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b w:val="0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50575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Criminal Investigating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50575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Miscellaneous Management and Program Analyst</w:t>
                            </w:r>
                          </w:p>
                          <w:p w:rsidR="00247702" w:rsidRPr="00412951" w:rsidRDefault="00247702" w:rsidP="00247702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Other White Collar: 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Police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Correctional Officer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98397E">
                              <w:rPr>
                                <w:rFonts w:ascii="Georgia" w:eastAsia="Times New Roman" w:hAnsi="Georgia" w:cs="Microsoft Sans Serif"/>
                                <w:b/>
                                <w:color w:val="0070C0"/>
                                <w:sz w:val="18"/>
                                <w:szCs w:val="18"/>
                              </w:rPr>
                              <w:t>Various Student Trainee Occupations</w:t>
                            </w:r>
                          </w:p>
                          <w:p w:rsidR="00247702" w:rsidRPr="00750575" w:rsidRDefault="00247702" w:rsidP="0024770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8" o:spid="_x0000_s1040" type="#_x0000_t202" style="position:absolute;margin-left:542.55pt;margin-top:67.7pt;width:219.25pt;height:540.8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" filled="f" fillcolor="purple" stroked="f">
                <v:textbox inset="0,0,0,0">
                  <w:txbxContent>
                    <w:p w:rsidR="00247702" w:rsidRDefault="00247702" w:rsidP="00247702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</w:rPr>
                        <w:t>Pathways Internships</w:t>
                      </w:r>
                    </w:p>
                    <w:p w:rsidR="00247702" w:rsidRPr="00684CDC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Our </w:t>
                      </w:r>
                      <w:r w:rsidR="00ED338A">
                        <w:rPr>
                          <w:rFonts w:ascii="Georgia" w:hAnsi="Georgia"/>
                          <w:sz w:val="18"/>
                          <w:szCs w:val="18"/>
                        </w:rPr>
                        <w:t>p</w:t>
                      </w:r>
                      <w:r w:rsidRPr="00962484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rogram offers internships for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emerging leaders who are seeking degrees in natural resources management, forestry and other related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environmental and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>biological science fields</w:t>
                      </w:r>
                      <w:r w:rsidRPr="00962484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This </w:t>
                      </w:r>
                      <w:r w:rsidRPr="00962484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Program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not only </w:t>
                      </w:r>
                      <w:r w:rsidRPr="00962484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offers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>students paid employment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while they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continue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their education, </w:t>
                      </w:r>
                      <w:r w:rsidR="0064650F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but also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>give</w:t>
                      </w:r>
                      <w:r w:rsidR="0064650F">
                        <w:rPr>
                          <w:rFonts w:ascii="Georgia" w:hAnsi="Georgia"/>
                          <w:sz w:val="18"/>
                          <w:szCs w:val="18"/>
                        </w:rPr>
                        <w:t>s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them valuable and unique work experiences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.  W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e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offer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>rotational summer assignments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within different programs and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work environments,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where they can train and job shadow with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>industry professional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s.  </w:t>
                      </w:r>
                      <w:r w:rsidRPr="00684CD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 </w:t>
                      </w:r>
                    </w:p>
                    <w:p w:rsidR="00247702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</w:p>
                    <w:p w:rsidR="00247702" w:rsidRPr="00814966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814966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Under the Pathways program, there are two types of Internships.  </w:t>
                      </w:r>
                    </w:p>
                    <w:p w:rsidR="00247702" w:rsidRPr="00814966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814966">
                        <w:rPr>
                          <w:rFonts w:ascii="Georgia" w:hAnsi="Georgia"/>
                          <w:sz w:val="18"/>
                          <w:szCs w:val="18"/>
                        </w:rPr>
                        <w:t>Annual Year Round (Career-Seasonal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/</w:t>
                      </w:r>
                      <w:r w:rsidRPr="00814966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Excepted Indefinite</w:t>
                      </w:r>
                      <w:r w:rsidRPr="00814966">
                        <w:rPr>
                          <w:rFonts w:ascii="Georgia" w:hAnsi="Georgia"/>
                          <w:sz w:val="18"/>
                          <w:szCs w:val="18"/>
                        </w:rPr>
                        <w:t>).  Appointment duration is upon graduation.</w:t>
                      </w:r>
                    </w:p>
                    <w:p w:rsidR="00247702" w:rsidRPr="00814966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814966">
                        <w:rPr>
                          <w:rFonts w:ascii="Georgia" w:hAnsi="Georgia"/>
                          <w:sz w:val="18"/>
                          <w:szCs w:val="18"/>
                        </w:rPr>
                        <w:t>Traditional Summer Employment.  Appointment normally is NTE 1 year or Term NTE 4 years.</w:t>
                      </w:r>
                    </w:p>
                    <w:p w:rsidR="00247702" w:rsidRDefault="00247702" w:rsidP="008C077E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120"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eastAsia="Times New Roman" w:hAnsi="Georgia"/>
                          <w:b/>
                          <w:color w:val="003300"/>
                          <w:szCs w:val="44"/>
                        </w:rPr>
                        <w:t>Program Benefits</w:t>
                      </w:r>
                      <w:r w:rsidR="008C077E">
                        <w:rPr>
                          <w:rFonts w:ascii="Georgia" w:eastAsia="Times New Roman" w:hAnsi="Georgia"/>
                          <w:b/>
                          <w:color w:val="003300"/>
                          <w:szCs w:val="44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(Career Conditional and temporary appointments that are more than one year)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Up to $5,000 Tuition/education subsistence</w:t>
                      </w:r>
                      <w:r w:rsidR="00C17422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*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Paid Summer Employment – related to academic field of study, beginning $12-13.68 per hour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Full or part-time schedules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6B1E03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6B1E03">
                        <w:rPr>
                          <w:rFonts w:ascii="Georgia" w:hAnsi="Georgia"/>
                          <w:sz w:val="18"/>
                          <w:szCs w:val="18"/>
                        </w:rPr>
                        <w:t>Travel  and Rotational summer assignments Students are recruited nationally across Indian Country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Do not have to have prior work experience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Mentoring, training and career development opportunities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Pr="00E878E8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Vacation, Sick and Holiday Pay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</w:t>
                      </w:r>
                    </w:p>
                    <w:p w:rsidR="00247702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>Life Insurance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, Flexible Spending Accounts, </w:t>
                      </w:r>
                      <w:r w:rsidRPr="00E878E8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Health Benefits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>, and Retirement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, and</w:t>
                      </w:r>
                    </w:p>
                    <w:p w:rsidR="00247702" w:rsidRPr="00D96EAC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spacing w:line="240" w:lineRule="exact"/>
                        <w:ind w:left="540" w:hanging="36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>Potential for non-competitive placement after graduation in</w:t>
                      </w:r>
                      <w:r w:rsidR="009442B5">
                        <w:rPr>
                          <w:rFonts w:ascii="Georgia" w:hAnsi="Georgia"/>
                          <w:sz w:val="18"/>
                          <w:szCs w:val="18"/>
                        </w:rPr>
                        <w:t>to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 a permanent </w:t>
                      </w:r>
                      <w:r w:rsidR="008C077E"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professional entry-level </w:t>
                      </w:r>
                      <w:r w:rsidRPr="00D96EAC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BIA or tribal </w:t>
                      </w:r>
                      <w:r w:rsidR="008C077E">
                        <w:rPr>
                          <w:rFonts w:ascii="Georgia" w:hAnsi="Georgia"/>
                          <w:sz w:val="18"/>
                          <w:szCs w:val="18"/>
                        </w:rPr>
                        <w:t>position</w:t>
                      </w:r>
                      <w:r w:rsidR="00D933F2">
                        <w:rPr>
                          <w:rFonts w:ascii="Georgia" w:hAnsi="Georgia"/>
                          <w:sz w:val="18"/>
                          <w:szCs w:val="18"/>
                        </w:rPr>
                        <w:t>.</w:t>
                      </w:r>
                    </w:p>
                    <w:p w:rsidR="00247702" w:rsidRPr="009D78F6" w:rsidRDefault="00C17422" w:rsidP="00C17422">
                      <w:pPr>
                        <w:pStyle w:val="BodyText"/>
                        <w:spacing w:after="0" w:line="240" w:lineRule="auto"/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</w:pPr>
                      <w:r w:rsidRPr="009D78F6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>*Not all internships offer tuition support</w:t>
                      </w:r>
                      <w:r w:rsidR="008C077E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>, some internships are f</w:t>
                      </w:r>
                      <w:r w:rsidR="008C077E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 xml:space="preserve">or </w:t>
                      </w:r>
                      <w:r w:rsidR="008C077E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>summer employment</w:t>
                      </w:r>
                      <w:r w:rsidRPr="009D78F6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 xml:space="preserve"> </w:t>
                      </w:r>
                      <w:r w:rsidR="008C077E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>only</w:t>
                      </w:r>
                      <w:r w:rsidRPr="009D78F6">
                        <w:rPr>
                          <w:rFonts w:ascii="Georgia" w:hAnsi="Georgia"/>
                          <w:i/>
                          <w:sz w:val="14"/>
                          <w:szCs w:val="14"/>
                        </w:rPr>
                        <w:t xml:space="preserve"> </w:t>
                      </w: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Pr="0098397E" w:rsidRDefault="00247702" w:rsidP="00247702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  <w:r w:rsidRPr="0098397E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>Top 3 Occupations</w:t>
                      </w:r>
                    </w:p>
                    <w:p w:rsidR="00247702" w:rsidRPr="00412951" w:rsidRDefault="00247702" w:rsidP="00247702">
                      <w:pPr>
                        <w:spacing w:after="120"/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</w:pPr>
                      <w:r w:rsidRPr="00412951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Technical</w:t>
                      </w: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: </w:t>
                      </w:r>
                      <w:r w:rsidRPr="0098397E">
                        <w:rPr>
                          <w:rFonts w:ascii="Georgia" w:eastAsia="Times New Roman" w:hAnsi="Georgia" w:cs="Microsoft Sans Serif"/>
                          <w:b/>
                          <w:color w:val="0070C0"/>
                          <w:sz w:val="18"/>
                          <w:szCs w:val="18"/>
                        </w:rPr>
                        <w:t>Forestry Technician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Miscellaneous Clerk 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a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nd Assistant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and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Engineering Technical</w:t>
                      </w:r>
                    </w:p>
                    <w:p w:rsidR="00247702" w:rsidRDefault="00247702" w:rsidP="00247702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r w:rsidRPr="00412951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Professional</w:t>
                      </w: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: 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Natural Resources Management,</w:t>
                      </w:r>
                      <w:r w:rsidRPr="0098397E">
                        <w:rPr>
                          <w:rStyle w:val="Strong"/>
                          <w:rFonts w:ascii="Georgia" w:hAnsi="Georgia"/>
                          <w:b w:val="0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Forestry</w:t>
                      </w:r>
                      <w:r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, and</w:t>
                      </w:r>
                      <w:r w:rsidRPr="00412951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 xml:space="preserve"> Engineering</w:t>
                      </w:r>
                    </w:p>
                    <w:p w:rsidR="00247702" w:rsidRDefault="00247702" w:rsidP="00247702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proofErr w:type="gramStart"/>
                      <w:r w:rsidRPr="00750575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Administrative </w:t>
                      </w: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:</w:t>
                      </w:r>
                      <w:proofErr w:type="gramEnd"/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 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Realty,</w:t>
                      </w:r>
                      <w:r w:rsidRPr="0098397E">
                        <w:rPr>
                          <w:rStyle w:val="Strong"/>
                          <w:rFonts w:ascii="Georgia" w:hAnsi="Georgia"/>
                          <w:b w:val="0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Pr="00750575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Criminal Investigating</w:t>
                      </w:r>
                      <w:r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 xml:space="preserve">, </w:t>
                      </w:r>
                      <w:r w:rsidRPr="00750575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Miscellaneous Management and Program Analyst</w:t>
                      </w:r>
                    </w:p>
                    <w:p w:rsidR="00247702" w:rsidRPr="00412951" w:rsidRDefault="00247702" w:rsidP="00247702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Other White Collar: 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Police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Correctional Officer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and </w:t>
                      </w:r>
                      <w:r w:rsidRPr="0098397E">
                        <w:rPr>
                          <w:rFonts w:ascii="Georgia" w:eastAsia="Times New Roman" w:hAnsi="Georgia" w:cs="Microsoft Sans Serif"/>
                          <w:b/>
                          <w:color w:val="0070C0"/>
                          <w:sz w:val="18"/>
                          <w:szCs w:val="18"/>
                        </w:rPr>
                        <w:t>Various Student Trainee Occupations</w:t>
                      </w:r>
                    </w:p>
                    <w:p w:rsidR="00247702" w:rsidRPr="00750575" w:rsidRDefault="00247702" w:rsidP="00247702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C077E" w:rsidRPr="00750575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88A822" wp14:editId="58A6EE6B">
                <wp:simplePos x="0" y="0"/>
                <wp:positionH relativeFrom="page">
                  <wp:posOffset>3592195</wp:posOffset>
                </wp:positionH>
                <wp:positionV relativeFrom="page">
                  <wp:posOffset>859790</wp:posOffset>
                </wp:positionV>
                <wp:extent cx="2870200" cy="6617970"/>
                <wp:effectExtent l="0" t="0" r="6350" b="11430"/>
                <wp:wrapNone/>
                <wp:docPr id="12" name="Text 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661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80008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702" w:rsidRPr="00D96EAC" w:rsidRDefault="00247702" w:rsidP="00247702">
                            <w:pPr>
                              <w:pStyle w:val="PanelHeader"/>
                              <w:rPr>
                                <w:rFonts w:ascii="Georgia" w:hAnsi="Georgia"/>
                                <w:sz w:val="24"/>
                              </w:rPr>
                            </w:pPr>
                            <w:r w:rsidRPr="00D96EAC">
                              <w:rPr>
                                <w:rFonts w:ascii="Georgia" w:hAnsi="Georgia"/>
                                <w:sz w:val="24"/>
                              </w:rPr>
                              <w:t>Scientific, Technical, Engineering, and Mathematics (STEM)</w:t>
                            </w:r>
                          </w:p>
                          <w:p w:rsidR="00247702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exact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 w:rsidRPr="009839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BIA has an </w:t>
                            </w:r>
                            <w:r w:rsidRPr="009839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unprecedented outreach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initiative </w:t>
                            </w:r>
                            <w:r w:rsidRPr="009839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to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target, attract and recruit American Indian and Alaskan Natives </w:t>
                            </w:r>
                            <w:r w:rsidRPr="009839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into professional, critical, </w:t>
                            </w:r>
                            <w:r w:rsidR="0064650F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and </w:t>
                            </w:r>
                            <w:r w:rsidRPr="0098397E"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>hard-to-fill occupations in scientific, engineering, mathematics, and natural resources disciplines.</w:t>
                            </w:r>
                          </w:p>
                          <w:p w:rsidR="00750575" w:rsidRDefault="00750575" w:rsidP="0075057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750575" w:rsidRDefault="00750575" w:rsidP="0075057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  <w:p w:rsidR="00247702" w:rsidRDefault="00247702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>BIA’s Occupation</w:t>
                            </w:r>
                            <w:r w:rsidR="00B20FAD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>al</w:t>
                            </w:r>
                            <w:r w:rsidR="008B393B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 xml:space="preserve"> Demographics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 xml:space="preserve"> </w:t>
                            </w: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8B393B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9442B5" w:rsidRDefault="009442B5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</w:p>
                          <w:p w:rsidR="00750575" w:rsidRPr="0098397E" w:rsidRDefault="008B393B" w:rsidP="00E878E8">
                            <w:pPr>
                              <w:spacing w:after="120"/>
                              <w:jc w:val="center"/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>Top</w:t>
                            </w:r>
                            <w:r w:rsidR="00750575" w:rsidRPr="0098397E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 xml:space="preserve"> 3</w:t>
                            </w:r>
                            <w:r w:rsidR="000A53D9" w:rsidRPr="0098397E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 xml:space="preserve"> </w:t>
                            </w:r>
                            <w:r w:rsidR="00247702"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>Categories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22"/>
                                <w:szCs w:val="18"/>
                              </w:rPr>
                              <w:t xml:space="preserve"> </w:t>
                            </w:r>
                          </w:p>
                          <w:p w:rsidR="00750575" w:rsidRPr="00412951" w:rsidRDefault="00750575" w:rsidP="00E878E8">
                            <w:pPr>
                              <w:spacing w:after="120"/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</w:pPr>
                            <w:r w:rsidRPr="00412951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Technical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98397E">
                              <w:rPr>
                                <w:rFonts w:ascii="Georgia" w:eastAsia="Times New Roman" w:hAnsi="Georgia" w:cs="Microsoft Sans Serif"/>
                                <w:b/>
                                <w:color w:val="0070C0"/>
                                <w:sz w:val="18"/>
                                <w:szCs w:val="18"/>
                              </w:rPr>
                              <w:t>Forestry Technician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Miscellaneous Clerk 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a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nd Assistant</w:t>
                            </w:r>
                            <w:r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Engineering Technical</w:t>
                            </w:r>
                          </w:p>
                          <w:p w:rsidR="00750575" w:rsidRDefault="00750575" w:rsidP="00E878E8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r w:rsidRPr="00412951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Professional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: 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Natural Resources Management,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b w:val="0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Forestry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, and</w:t>
                            </w:r>
                            <w:r w:rsidRPr="00412951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 xml:space="preserve"> Engineering</w:t>
                            </w:r>
                          </w:p>
                          <w:p w:rsidR="00750575" w:rsidRDefault="00750575" w:rsidP="00E878E8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50575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Administrative </w:t>
                            </w:r>
                            <w:r w:rsidR="00E878E8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 w:rsidR="00E878E8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color w:val="0070C0"/>
                                <w:sz w:val="18"/>
                                <w:szCs w:val="18"/>
                              </w:rPr>
                              <w:t>Realty,</w:t>
                            </w:r>
                            <w:r w:rsidRPr="0098397E">
                              <w:rPr>
                                <w:rStyle w:val="Strong"/>
                                <w:rFonts w:ascii="Georgia" w:hAnsi="Georgia"/>
                                <w:b w:val="0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50575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Criminal Investigating</w:t>
                            </w:r>
                            <w:r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750575"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  <w:t>Miscellaneous Management and Program Analyst</w:t>
                            </w:r>
                          </w:p>
                          <w:p w:rsidR="00750575" w:rsidRPr="00412951" w:rsidRDefault="00750575" w:rsidP="00E878E8">
                            <w:pPr>
                              <w:spacing w:after="120"/>
                              <w:rPr>
                                <w:rStyle w:val="Strong"/>
                                <w:rFonts w:ascii="Georgia" w:hAnsi="Georgia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>Other White Collar</w:t>
                            </w:r>
                            <w:r w:rsidR="00E878E8">
                              <w:rPr>
                                <w:rStyle w:val="Strong"/>
                                <w:rFonts w:ascii="Georgia" w:hAnsi="Georgia"/>
                                <w:sz w:val="18"/>
                                <w:szCs w:val="18"/>
                              </w:rPr>
                              <w:t xml:space="preserve">: 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Police</w:t>
                            </w:r>
                            <w:r w:rsidR="000A53D9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12951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>Correctional Officer</w:t>
                            </w:r>
                            <w:r w:rsidR="000A53D9">
                              <w:rPr>
                                <w:rFonts w:ascii="Georgia" w:eastAsia="Times New Roman" w:hAnsi="Georgia" w:cs="Microsoft Sans Serif"/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98397E">
                              <w:rPr>
                                <w:rFonts w:ascii="Georgia" w:eastAsia="Times New Roman" w:hAnsi="Georgia" w:cs="Microsoft Sans Serif"/>
                                <w:b/>
                                <w:color w:val="0070C0"/>
                                <w:sz w:val="18"/>
                                <w:szCs w:val="18"/>
                              </w:rPr>
                              <w:t>Various Student Trainee Occupations</w:t>
                            </w:r>
                          </w:p>
                          <w:p w:rsidR="00247702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</w:p>
                          <w:p w:rsidR="00247702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ab/>
                              <w:t xml:space="preserve">Fast Fact:  By the year 2025, 75% of the </w:t>
                            </w:r>
                            <w:r>
                              <w:rPr>
                                <w:rFonts w:ascii="Georgia" w:hAnsi="Georgia"/>
                                <w:sz w:val="18"/>
                                <w:szCs w:val="18"/>
                              </w:rPr>
                              <w:tab/>
                              <w:t xml:space="preserve">workforce will be millennials.  </w:t>
                            </w:r>
                          </w:p>
                          <w:p w:rsidR="00247702" w:rsidRPr="00750575" w:rsidRDefault="00247702" w:rsidP="0075057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82.85pt;margin-top:67.7pt;width:226pt;height:521.1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" filled="f" fillcolor="purple" stroked="f">
                <v:textbox inset="0,0,0,0">
                  <w:txbxContent>
                    <w:p w:rsidR="00247702" w:rsidRPr="00D96EAC" w:rsidRDefault="00247702" w:rsidP="00247702">
                      <w:pPr>
                        <w:pStyle w:val="PanelHeader"/>
                        <w:rPr>
                          <w:rFonts w:ascii="Georgia" w:hAnsi="Georgia"/>
                          <w:sz w:val="24"/>
                        </w:rPr>
                      </w:pPr>
                      <w:r w:rsidRPr="00D96EAC">
                        <w:rPr>
                          <w:rFonts w:ascii="Georgia" w:hAnsi="Georgia"/>
                          <w:sz w:val="24"/>
                        </w:rPr>
                        <w:t>Scientific, Technical, Engineering, and Mathematics (STEM)</w:t>
                      </w:r>
                    </w:p>
                    <w:p w:rsidR="00247702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exact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 w:rsidRPr="0098397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The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BIA has an </w:t>
                      </w:r>
                      <w:r w:rsidRPr="0098397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unprecedented outreach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initiative </w:t>
                      </w:r>
                      <w:r w:rsidRPr="0098397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to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target, attract and recruit American Indian and Alaskan Natives </w:t>
                      </w:r>
                      <w:r w:rsidRPr="0098397E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into professional, critical, </w:t>
                      </w:r>
                      <w:r w:rsidR="0064650F">
                        <w:rPr>
                          <w:rFonts w:ascii="Georgia" w:hAnsi="Georgia"/>
                          <w:sz w:val="18"/>
                          <w:szCs w:val="18"/>
                        </w:rPr>
                        <w:t xml:space="preserve">and </w:t>
                      </w:r>
                      <w:r w:rsidRPr="0098397E">
                        <w:rPr>
                          <w:rFonts w:ascii="Georgia" w:hAnsi="Georgia"/>
                          <w:sz w:val="18"/>
                          <w:szCs w:val="18"/>
                        </w:rPr>
                        <w:t>hard-to-fill occupations in scientific, engineering, mathematics, and natural resources disciplines.</w:t>
                      </w:r>
                    </w:p>
                    <w:p w:rsidR="00750575" w:rsidRDefault="00750575" w:rsidP="00750575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750575" w:rsidRDefault="00750575" w:rsidP="00750575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  <w:p w:rsidR="00247702" w:rsidRDefault="00247702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  <w:r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>BIA’s Occupation</w:t>
                      </w:r>
                      <w:r w:rsidR="00B20FAD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>al</w:t>
                      </w:r>
                      <w:r w:rsidR="008B393B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 xml:space="preserve"> Demographics</w:t>
                      </w:r>
                      <w:r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 xml:space="preserve"> </w:t>
                      </w: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8B393B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9442B5" w:rsidRDefault="009442B5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</w:p>
                    <w:p w:rsidR="00750575" w:rsidRPr="0098397E" w:rsidRDefault="008B393B" w:rsidP="00E878E8">
                      <w:pPr>
                        <w:spacing w:after="120"/>
                        <w:jc w:val="center"/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</w:pPr>
                      <w:r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>Top</w:t>
                      </w:r>
                      <w:r w:rsidR="00750575" w:rsidRPr="0098397E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 xml:space="preserve"> 3</w:t>
                      </w:r>
                      <w:r w:rsidR="000A53D9" w:rsidRPr="0098397E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 xml:space="preserve"> </w:t>
                      </w:r>
                      <w:r w:rsidR="00247702"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>Categories</w:t>
                      </w:r>
                      <w:r>
                        <w:rPr>
                          <w:rStyle w:val="Strong"/>
                          <w:rFonts w:ascii="Georgia" w:hAnsi="Georgia"/>
                          <w:sz w:val="22"/>
                          <w:szCs w:val="18"/>
                        </w:rPr>
                        <w:t xml:space="preserve"> </w:t>
                      </w:r>
                    </w:p>
                    <w:p w:rsidR="00750575" w:rsidRPr="00412951" w:rsidRDefault="00750575" w:rsidP="00E878E8">
                      <w:pPr>
                        <w:spacing w:after="120"/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</w:pPr>
                      <w:r w:rsidRPr="00412951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Technical</w:t>
                      </w: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: </w:t>
                      </w:r>
                      <w:r w:rsidRPr="0098397E">
                        <w:rPr>
                          <w:rFonts w:ascii="Georgia" w:eastAsia="Times New Roman" w:hAnsi="Georgia" w:cs="Microsoft Sans Serif"/>
                          <w:b/>
                          <w:color w:val="0070C0"/>
                          <w:sz w:val="18"/>
                          <w:szCs w:val="18"/>
                        </w:rPr>
                        <w:t>Forestry Technician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Miscellaneous Clerk 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a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nd Assistant</w:t>
                      </w:r>
                      <w:r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and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Engineering Technical</w:t>
                      </w:r>
                    </w:p>
                    <w:p w:rsidR="00750575" w:rsidRDefault="00750575" w:rsidP="00E878E8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r w:rsidRPr="00412951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Professional</w:t>
                      </w: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: 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Natural Resources Management,</w:t>
                      </w:r>
                      <w:r w:rsidRPr="0098397E">
                        <w:rPr>
                          <w:rStyle w:val="Strong"/>
                          <w:rFonts w:ascii="Georgia" w:hAnsi="Georgia"/>
                          <w:b w:val="0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Forestry</w:t>
                      </w:r>
                      <w:r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, and</w:t>
                      </w:r>
                      <w:r w:rsidRPr="00412951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 xml:space="preserve"> Engineering</w:t>
                      </w:r>
                    </w:p>
                    <w:p w:rsidR="00750575" w:rsidRDefault="00750575" w:rsidP="00E878E8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proofErr w:type="gramStart"/>
                      <w:r w:rsidRPr="00750575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Administrative </w:t>
                      </w:r>
                      <w:r w:rsidR="00E878E8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E878E8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  </w:t>
                      </w:r>
                      <w:r w:rsidRPr="0098397E">
                        <w:rPr>
                          <w:rStyle w:val="Strong"/>
                          <w:rFonts w:ascii="Georgia" w:hAnsi="Georgia"/>
                          <w:color w:val="0070C0"/>
                          <w:sz w:val="18"/>
                          <w:szCs w:val="18"/>
                        </w:rPr>
                        <w:t>Realty,</w:t>
                      </w:r>
                      <w:r w:rsidRPr="0098397E">
                        <w:rPr>
                          <w:rStyle w:val="Strong"/>
                          <w:rFonts w:ascii="Georgia" w:hAnsi="Georgia"/>
                          <w:b w:val="0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Pr="00750575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Criminal Investigating</w:t>
                      </w:r>
                      <w:r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 xml:space="preserve">, </w:t>
                      </w:r>
                      <w:r w:rsidRPr="00750575"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  <w:t>Miscellaneous Management and Program Analyst</w:t>
                      </w:r>
                    </w:p>
                    <w:p w:rsidR="00750575" w:rsidRPr="00412951" w:rsidRDefault="00750575" w:rsidP="00E878E8">
                      <w:pPr>
                        <w:spacing w:after="120"/>
                        <w:rPr>
                          <w:rStyle w:val="Strong"/>
                          <w:rFonts w:ascii="Georgia" w:hAnsi="Georgia"/>
                          <w:b w:val="0"/>
                          <w:sz w:val="18"/>
                          <w:szCs w:val="18"/>
                        </w:rPr>
                      </w:pPr>
                      <w:r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>Other White Collar</w:t>
                      </w:r>
                      <w:r w:rsidR="00E878E8">
                        <w:rPr>
                          <w:rStyle w:val="Strong"/>
                          <w:rFonts w:ascii="Georgia" w:hAnsi="Georgia"/>
                          <w:sz w:val="18"/>
                          <w:szCs w:val="18"/>
                        </w:rPr>
                        <w:t xml:space="preserve">: 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Police</w:t>
                      </w:r>
                      <w:r w:rsidR="000A53D9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</w:t>
                      </w:r>
                      <w:r w:rsidRPr="00412951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>Correctional Officer</w:t>
                      </w:r>
                      <w:r w:rsidR="000A53D9">
                        <w:rPr>
                          <w:rFonts w:ascii="Georgia" w:eastAsia="Times New Roman" w:hAnsi="Georgia" w:cs="Microsoft Sans Serif"/>
                          <w:sz w:val="18"/>
                          <w:szCs w:val="18"/>
                        </w:rPr>
                        <w:t xml:space="preserve">, and </w:t>
                      </w:r>
                      <w:r w:rsidRPr="0098397E">
                        <w:rPr>
                          <w:rFonts w:ascii="Georgia" w:eastAsia="Times New Roman" w:hAnsi="Georgia" w:cs="Microsoft Sans Serif"/>
                          <w:b/>
                          <w:color w:val="0070C0"/>
                          <w:sz w:val="18"/>
                          <w:szCs w:val="18"/>
                        </w:rPr>
                        <w:t>Various Student Trainee Occupations</w:t>
                      </w:r>
                    </w:p>
                    <w:p w:rsidR="00247702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</w:p>
                    <w:p w:rsidR="00247702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Georgia" w:hAnsi="Georgia"/>
                          <w:sz w:val="18"/>
                          <w:szCs w:val="18"/>
                        </w:rPr>
                      </w:pP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ab/>
                        <w:t xml:space="preserve">Fast Fact:  By the year 2025, 75% of the </w:t>
                      </w:r>
                      <w:r>
                        <w:rPr>
                          <w:rFonts w:ascii="Georgia" w:hAnsi="Georgia"/>
                          <w:sz w:val="18"/>
                          <w:szCs w:val="18"/>
                        </w:rPr>
                        <w:tab/>
                        <w:t xml:space="preserve">workforce will be millennials.  </w:t>
                      </w:r>
                    </w:p>
                    <w:p w:rsidR="00247702" w:rsidRPr="00750575" w:rsidRDefault="00247702" w:rsidP="00750575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7702" w:rsidRPr="00247702">
        <w:rPr>
          <w:noProof/>
        </w:rPr>
        <w:t xml:space="preserve"> </w:t>
      </w:r>
      <w:r w:rsidR="00247702" w:rsidRPr="00750575">
        <w:rPr>
          <w:rFonts w:ascii="Georgia" w:hAnsi="Georgia"/>
          <w:noProof/>
        </w:rPr>
        <w:t xml:space="preserve"> </w:t>
      </w: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2491C">
      <w:pPr>
        <w:rPr>
          <w:rFonts w:ascii="Georgia" w:hAnsi="Georgia"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4485D1" wp14:editId="7ACE933D">
                <wp:simplePos x="0" y="0"/>
                <wp:positionH relativeFrom="column">
                  <wp:posOffset>3009900</wp:posOffset>
                </wp:positionH>
                <wp:positionV relativeFrom="paragraph">
                  <wp:posOffset>117475</wp:posOffset>
                </wp:positionV>
                <wp:extent cx="0" cy="19050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9.25pt" to="237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" strokecolor="gray [1629]"/>
            </w:pict>
          </mc:Fallback>
        </mc:AlternateContent>
      </w: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8B393B">
      <w:pPr>
        <w:rPr>
          <w:rFonts w:ascii="Georgia" w:hAnsi="Georgia"/>
        </w:rPr>
      </w:pPr>
      <w:r w:rsidRPr="00750575">
        <w:rPr>
          <w:rFonts w:ascii="Georgia" w:hAnsi="Georgia"/>
          <w:noProof/>
        </w:rPr>
        <w:drawing>
          <wp:anchor distT="0" distB="0" distL="114300" distR="114300" simplePos="0" relativeHeight="251679744" behindDoc="0" locked="0" layoutInCell="1" allowOverlap="1" wp14:anchorId="3706282A" wp14:editId="023F9F9D">
            <wp:simplePos x="0" y="0"/>
            <wp:positionH relativeFrom="column">
              <wp:posOffset>3156857</wp:posOffset>
            </wp:positionH>
            <wp:positionV relativeFrom="paragraph">
              <wp:posOffset>105773</wp:posOffset>
            </wp:positionV>
            <wp:extent cx="2764972" cy="2286000"/>
            <wp:effectExtent l="0" t="0" r="0" b="0"/>
            <wp:wrapNone/>
            <wp:docPr id="74" name="Chart 7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AC7BFD">
      <w:pPr>
        <w:rPr>
          <w:rFonts w:ascii="Georgia" w:hAnsi="Georgia"/>
        </w:rPr>
      </w:pPr>
    </w:p>
    <w:p w:rsidR="00AC7BFD" w:rsidRPr="00750575" w:rsidRDefault="006667AD">
      <w:pPr>
        <w:rPr>
          <w:rFonts w:ascii="Georgia" w:hAnsi="Georgia"/>
          <w:noProof/>
        </w:rPr>
      </w:pPr>
      <w:r w:rsidRPr="00ED338A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DB0108" wp14:editId="35C37630">
                <wp:simplePos x="0" y="0"/>
                <wp:positionH relativeFrom="column">
                  <wp:posOffset>1362076</wp:posOffset>
                </wp:positionH>
                <wp:positionV relativeFrom="paragraph">
                  <wp:posOffset>129540</wp:posOffset>
                </wp:positionV>
                <wp:extent cx="1308100" cy="695325"/>
                <wp:effectExtent l="0" t="0" r="0" b="0"/>
                <wp:wrapNone/>
                <wp:docPr id="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667AD" w:rsidRPr="006667AD" w:rsidRDefault="006667AD" w:rsidP="006667A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 w:cstheme="minorBidi"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</w:pPr>
                            <w:r w:rsidRPr="006667AD">
                              <w:rPr>
                                <w:rFonts w:ascii="Georgia" w:hAnsi="Georgia" w:cstheme="minorBidi"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>There are</w:t>
                            </w:r>
                            <w:r>
                              <w:rPr>
                                <w:rFonts w:ascii="Georgia" w:hAnsi="Georg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 </w:t>
                            </w:r>
                            <w:r w:rsidRPr="006667AD">
                              <w:rPr>
                                <w:rFonts w:ascii="Georgia" w:hAnsi="Georg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56 </w:t>
                            </w:r>
                            <w:r w:rsidRPr="006667AD">
                              <w:rPr>
                                <w:rFonts w:ascii="Georgia" w:hAnsi="Georgia" w:cstheme="minorBidi"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million acres </w:t>
                            </w:r>
                            <w:r w:rsidRPr="006667AD">
                              <w:rPr>
                                <w:rFonts w:ascii="Georgia" w:hAnsi="Georgia" w:cstheme="minorBidi"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of trust lands and </w:t>
                            </w:r>
                            <w:r w:rsidRPr="006667AD">
                              <w:rPr>
                                <w:rFonts w:ascii="Georgia" w:hAnsi="Georg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45 </w:t>
                            </w:r>
                            <w:r w:rsidRPr="006667AD">
                              <w:rPr>
                                <w:rFonts w:ascii="Georgia" w:hAnsi="Georgia" w:cstheme="minorBidi"/>
                                <w:bCs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million acres </w:t>
                            </w:r>
                            <w:r w:rsidRPr="006667AD">
                              <w:rPr>
                                <w:rFonts w:ascii="Georgia" w:hAnsi="Georgia" w:cstheme="minorBidi"/>
                                <w:color w:val="000000" w:themeColor="text1"/>
                                <w:kern w:val="24"/>
                                <w:sz w:val="14"/>
                                <w:szCs w:val="28"/>
                              </w:rPr>
                              <w:t xml:space="preserve">of land held by Native Alaskan state-chartered corporations.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42" style="position:absolute;margin-left:107.25pt;margin-top:10.2pt;width:103pt;height:54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" filled="f" stroked="f">
                <v:textbox>
                  <w:txbxContent>
                    <w:p w:rsidR="006667AD" w:rsidRPr="006667AD" w:rsidRDefault="006667AD" w:rsidP="006667AD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 w:cstheme="minorBidi"/>
                          <w:color w:val="000000" w:themeColor="text1"/>
                          <w:kern w:val="24"/>
                          <w:sz w:val="14"/>
                          <w:szCs w:val="28"/>
                        </w:rPr>
                      </w:pPr>
                      <w:r w:rsidRPr="006667AD">
                        <w:rPr>
                          <w:rFonts w:ascii="Georgia" w:hAnsi="Georgia" w:cstheme="minorBidi"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>There are</w:t>
                      </w:r>
                      <w:r>
                        <w:rPr>
                          <w:rFonts w:ascii="Georgia" w:hAnsi="Georgia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 </w:t>
                      </w:r>
                      <w:r w:rsidRPr="006667AD">
                        <w:rPr>
                          <w:rFonts w:ascii="Georgia" w:hAnsi="Georgia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56 </w:t>
                      </w:r>
                      <w:r w:rsidRPr="006667AD">
                        <w:rPr>
                          <w:rFonts w:ascii="Georgia" w:hAnsi="Georgia" w:cstheme="minorBidi"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million acres </w:t>
                      </w:r>
                      <w:r w:rsidRPr="006667AD">
                        <w:rPr>
                          <w:rFonts w:ascii="Georgia" w:hAnsi="Georgia" w:cstheme="minorBidi"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of trust lands and </w:t>
                      </w:r>
                      <w:r w:rsidRPr="006667AD">
                        <w:rPr>
                          <w:rFonts w:ascii="Georgia" w:hAnsi="Georgia" w:cstheme="minorBidi"/>
                          <w:b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45 </w:t>
                      </w:r>
                      <w:r w:rsidRPr="006667AD">
                        <w:rPr>
                          <w:rFonts w:ascii="Georgia" w:hAnsi="Georgia" w:cstheme="minorBidi"/>
                          <w:bCs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million acres </w:t>
                      </w:r>
                      <w:r w:rsidRPr="006667AD">
                        <w:rPr>
                          <w:rFonts w:ascii="Georgia" w:hAnsi="Georgia" w:cstheme="minorBidi"/>
                          <w:color w:val="000000" w:themeColor="text1"/>
                          <w:kern w:val="24"/>
                          <w:sz w:val="14"/>
                          <w:szCs w:val="28"/>
                        </w:rPr>
                        <w:t xml:space="preserve">of land held by Native Alaskan state-chartered corporations. </w:t>
                      </w:r>
                    </w:p>
                  </w:txbxContent>
                </v:textbox>
              </v:rect>
            </w:pict>
          </mc:Fallback>
        </mc:AlternateContent>
      </w:r>
    </w:p>
    <w:p w:rsidR="00AC7BFD" w:rsidRPr="00750575" w:rsidRDefault="008C077E">
      <w:pPr>
        <w:rPr>
          <w:rFonts w:ascii="Georgia" w:hAnsi="Georgia"/>
        </w:rPr>
      </w:pPr>
      <w:r w:rsidRPr="00ED338A">
        <w:rPr>
          <w:rFonts w:ascii="Georgia" w:hAnsi="Georg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6BA43F" wp14:editId="7388D608">
                <wp:simplePos x="0" y="0"/>
                <wp:positionH relativeFrom="column">
                  <wp:posOffset>-86360</wp:posOffset>
                </wp:positionH>
                <wp:positionV relativeFrom="paragraph">
                  <wp:posOffset>1093470</wp:posOffset>
                </wp:positionV>
                <wp:extent cx="2643505" cy="1881505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3505" cy="1881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667AD" w:rsidRPr="00056630" w:rsidRDefault="006667AD" w:rsidP="006667AD">
                            <w:pPr>
                              <w:pStyle w:val="NormalWeb"/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The OTS has the following 7 Divisions: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Natural Resources (Agriculture and Rangeland Management)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Forestry and Wildland Fire Management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Environmental and Cultural Resources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Probate and Special Projects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Land Titles and Records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/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Water and Power</w:t>
                            </w:r>
                          </w:p>
                          <w:p w:rsidR="006667AD" w:rsidRPr="00056630" w:rsidRDefault="006667AD" w:rsidP="006667AD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/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</w:pPr>
                            <w:r w:rsidRPr="00056630">
                              <w:rPr>
                                <w:rFonts w:ascii="Georgia" w:hAnsi="Georgia"/>
                                <w:color w:val="000000" w:themeColor="text1"/>
                                <w:sz w:val="18"/>
                              </w:rPr>
                              <w:t>Real Estate Services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-6.8pt;margin-top:86.1pt;width:208.15pt;height:148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" filled="f" stroked="f">
                <v:textbox>
                  <w:txbxContent>
                    <w:p w:rsidR="006667AD" w:rsidRPr="00056630" w:rsidRDefault="006667AD" w:rsidP="006667AD">
                      <w:pPr>
                        <w:pStyle w:val="NormalWeb"/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 xml:space="preserve">The </w:t>
                      </w: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OTS</w:t>
                      </w: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 xml:space="preserve"> has the </w:t>
                      </w: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following 7 Divisions: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Natural Resources (Agriculture and Rangeland Management)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Forestry and Wildland Fire Management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Environmental and Cultural Resources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Probate and Special Projects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Land Titles and Records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spacing w:before="0" w:beforeAutospacing="0" w:after="0" w:afterAutospacing="0"/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Water and Power</w:t>
                      </w:r>
                    </w:p>
                    <w:p w:rsidR="006667AD" w:rsidRPr="00056630" w:rsidRDefault="006667AD" w:rsidP="006667AD">
                      <w:pPr>
                        <w:pStyle w:val="NormalWeb"/>
                        <w:numPr>
                          <w:ilvl w:val="0"/>
                          <w:numId w:val="13"/>
                        </w:numPr>
                        <w:spacing w:before="0" w:beforeAutospacing="0" w:after="0" w:afterAutospacing="0"/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</w:pPr>
                      <w:r w:rsidRPr="00056630">
                        <w:rPr>
                          <w:rFonts w:ascii="Georgia" w:hAnsi="Georgia"/>
                          <w:color w:val="000000" w:themeColor="text1"/>
                          <w:sz w:val="18"/>
                        </w:rPr>
                        <w:t>Real Estate Services</w:t>
                      </w:r>
                    </w:p>
                  </w:txbxContent>
                </v:textbox>
              </v:rect>
            </w:pict>
          </mc:Fallback>
        </mc:AlternateContent>
      </w:r>
      <w:r w:rsidR="009442B5">
        <w:rPr>
          <w:rFonts w:ascii="Georgia" w:hAnsi="Georgia"/>
          <w:noProof/>
          <w:sz w:val="18"/>
          <w:szCs w:val="18"/>
        </w:rPr>
        <w:drawing>
          <wp:anchor distT="0" distB="0" distL="114300" distR="114300" simplePos="0" relativeHeight="251683840" behindDoc="1" locked="0" layoutInCell="1" allowOverlap="1" wp14:anchorId="6387E63E" wp14:editId="6F98C398">
            <wp:simplePos x="0" y="0"/>
            <wp:positionH relativeFrom="column">
              <wp:posOffset>3159125</wp:posOffset>
            </wp:positionH>
            <wp:positionV relativeFrom="paragraph">
              <wp:posOffset>2336800</wp:posOffset>
            </wp:positionV>
            <wp:extent cx="336550" cy="231775"/>
            <wp:effectExtent l="0" t="0" r="6350" b="0"/>
            <wp:wrapTight wrapText="bothSides">
              <wp:wrapPolygon edited="0">
                <wp:start x="0" y="0"/>
                <wp:lineTo x="0" y="19529"/>
                <wp:lineTo x="20785" y="19529"/>
                <wp:lineTo x="20785" y="0"/>
                <wp:lineTo x="0" y="0"/>
              </wp:wrapPolygon>
            </wp:wrapTight>
            <wp:docPr id="6" name="Picture 6" descr="C:\Users\Gayla.Schock\AppData\Local\Microsoft\Windows\Temporary Internet Files\Content.IE5\GZCK3THQ\finger-point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yla.Schock\AppData\Local\Microsoft\Windows\Temporary Internet Files\Content.IE5\GZCK3THQ\finger-point[1]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338A" w:rsidRPr="0024770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7F4FAD" wp14:editId="09207306">
                <wp:simplePos x="0" y="0"/>
                <wp:positionH relativeFrom="column">
                  <wp:posOffset>-49530</wp:posOffset>
                </wp:positionH>
                <wp:positionV relativeFrom="paragraph">
                  <wp:posOffset>375920</wp:posOffset>
                </wp:positionV>
                <wp:extent cx="2195830" cy="1446530"/>
                <wp:effectExtent l="0" t="0" r="0" b="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1446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47702" w:rsidRPr="00247702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Georgia" w:eastAsia="Times" w:hAnsi="Georgia"/>
                                <w:sz w:val="12"/>
                                <w:szCs w:val="12"/>
                              </w:rPr>
                            </w:pPr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>Head Quarters</w:t>
                            </w:r>
                          </w:p>
                          <w:p w:rsidR="00247702" w:rsidRPr="00247702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Georgia" w:eastAsia="Times" w:hAnsi="Georgia"/>
                                <w:sz w:val="12"/>
                                <w:szCs w:val="12"/>
                              </w:rPr>
                            </w:pPr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>12 Regional Offices</w:t>
                            </w:r>
                          </w:p>
                          <w:p w:rsidR="00247702" w:rsidRPr="00247702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Georgia" w:eastAsia="Times" w:hAnsi="Georgia"/>
                                <w:sz w:val="12"/>
                                <w:szCs w:val="12"/>
                              </w:rPr>
                            </w:pPr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 xml:space="preserve">107 – Agencies/Field Offices  </w:t>
                            </w:r>
                          </w:p>
                          <w:p w:rsidR="00247702" w:rsidRPr="00247702" w:rsidRDefault="00247702" w:rsidP="0024770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Georgia" w:eastAsia="Times" w:hAnsi="Georgia"/>
                                <w:sz w:val="12"/>
                                <w:szCs w:val="12"/>
                              </w:rPr>
                            </w:pPr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 xml:space="preserve">223 - Duty Locations </w:t>
                            </w:r>
                          </w:p>
                          <w:p w:rsidR="00247702" w:rsidRPr="00247702" w:rsidRDefault="00247702" w:rsidP="0024770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>As 2013.</w:t>
                            </w:r>
                            <w:proofErr w:type="gramEnd"/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 xml:space="preserve">  Does it include Office of Justice </w:t>
                            </w:r>
                            <w:proofErr w:type="gramStart"/>
                            <w:r w:rsidRPr="00247702">
                              <w:rPr>
                                <w:rFonts w:ascii="Georgia" w:hAnsi="Georgia"/>
                                <w:sz w:val="12"/>
                                <w:szCs w:val="12"/>
                              </w:rPr>
                              <w:t>Services</w:t>
                            </w:r>
                            <w:proofErr w:type="gramEnd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44" style="position:absolute;margin-left:-3.9pt;margin-top:29.6pt;width:172.9pt;height:113.9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" filled="f" stroked="f">
                <v:textbox style="mso-fit-shape-to-text:t">
                  <w:txbxContent>
                    <w:p w:rsidR="00247702" w:rsidRPr="00247702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Georgia" w:eastAsia="Times" w:hAnsi="Georgia"/>
                          <w:sz w:val="12"/>
                          <w:szCs w:val="12"/>
                        </w:rPr>
                      </w:pPr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>Head Quarters</w:t>
                      </w:r>
                    </w:p>
                    <w:p w:rsidR="00247702" w:rsidRPr="00247702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Georgia" w:eastAsia="Times" w:hAnsi="Georgia"/>
                          <w:sz w:val="12"/>
                          <w:szCs w:val="12"/>
                        </w:rPr>
                      </w:pPr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>12 Regional Offices</w:t>
                      </w:r>
                    </w:p>
                    <w:p w:rsidR="00247702" w:rsidRPr="00247702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Georgia" w:eastAsia="Times" w:hAnsi="Georgia"/>
                          <w:sz w:val="12"/>
                          <w:szCs w:val="12"/>
                        </w:rPr>
                      </w:pPr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 xml:space="preserve">107 – Agencies/Field Offices  </w:t>
                      </w:r>
                    </w:p>
                    <w:p w:rsidR="00247702" w:rsidRPr="00247702" w:rsidRDefault="00247702" w:rsidP="0024770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Georgia" w:eastAsia="Times" w:hAnsi="Georgia"/>
                          <w:sz w:val="12"/>
                          <w:szCs w:val="12"/>
                        </w:rPr>
                      </w:pPr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 xml:space="preserve">223 - Duty Locations </w:t>
                      </w:r>
                    </w:p>
                    <w:p w:rsidR="00247702" w:rsidRPr="00247702" w:rsidRDefault="00247702" w:rsidP="00247702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360"/>
                        <w:rPr>
                          <w:rFonts w:ascii="Georgia" w:hAnsi="Georgia"/>
                          <w:sz w:val="12"/>
                          <w:szCs w:val="12"/>
                        </w:rPr>
                      </w:pPr>
                      <w:proofErr w:type="gramStart"/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>As 2013.</w:t>
                      </w:r>
                      <w:proofErr w:type="gramEnd"/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 xml:space="preserve">  Does it include Office of Justice </w:t>
                      </w:r>
                      <w:proofErr w:type="gramStart"/>
                      <w:r w:rsidRPr="00247702">
                        <w:rPr>
                          <w:rFonts w:ascii="Georgia" w:hAnsi="Georgia"/>
                          <w:sz w:val="12"/>
                          <w:szCs w:val="12"/>
                        </w:rPr>
                        <w:t>Services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sectPr w:rsidR="00AC7BFD" w:rsidRPr="00750575" w:rsidSect="00BD6ECC">
      <w:pgSz w:w="15840" w:h="12240" w:orient="landscape"/>
      <w:pgMar w:top="1800" w:right="720" w:bottom="180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783" w:rsidRDefault="00233783">
      <w:r>
        <w:separator/>
      </w:r>
    </w:p>
  </w:endnote>
  <w:endnote w:type="continuationSeparator" w:id="0">
    <w:p w:rsidR="00233783" w:rsidRDefault="0023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783" w:rsidRDefault="00233783">
      <w:r>
        <w:separator/>
      </w:r>
    </w:p>
  </w:footnote>
  <w:footnote w:type="continuationSeparator" w:id="0">
    <w:p w:rsidR="00233783" w:rsidRDefault="00233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A1C"/>
    <w:multiLevelType w:val="hybridMultilevel"/>
    <w:tmpl w:val="3CA29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C021A"/>
    <w:multiLevelType w:val="hybridMultilevel"/>
    <w:tmpl w:val="93B63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828D0"/>
    <w:multiLevelType w:val="hybridMultilevel"/>
    <w:tmpl w:val="BEF8C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B551B"/>
    <w:multiLevelType w:val="hybridMultilevel"/>
    <w:tmpl w:val="6D7A5A9A"/>
    <w:lvl w:ilvl="0" w:tplc="56B4C30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28EBE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610699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8A09A8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82C4A3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D089F8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12ECD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84235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B0AD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17652166"/>
    <w:multiLevelType w:val="hybridMultilevel"/>
    <w:tmpl w:val="D9F2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B1804"/>
    <w:multiLevelType w:val="hybridMultilevel"/>
    <w:tmpl w:val="1C6A5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B12DED"/>
    <w:multiLevelType w:val="hybridMultilevel"/>
    <w:tmpl w:val="31283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82A61"/>
    <w:multiLevelType w:val="hybridMultilevel"/>
    <w:tmpl w:val="20360A30"/>
    <w:lvl w:ilvl="0" w:tplc="04090003">
      <w:start w:val="1"/>
      <w:numFmt w:val="bullet"/>
      <w:lvlText w:val="o"/>
      <w:lvlJc w:val="left"/>
      <w:pPr>
        <w:ind w:left="720" w:hanging="72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B14081C"/>
    <w:multiLevelType w:val="hybridMultilevel"/>
    <w:tmpl w:val="3E28D26A"/>
    <w:lvl w:ilvl="0" w:tplc="EAF2C912">
      <w:numFmt w:val="bullet"/>
      <w:lvlText w:val="•"/>
      <w:lvlJc w:val="left"/>
      <w:pPr>
        <w:ind w:left="720" w:hanging="720"/>
      </w:pPr>
      <w:rPr>
        <w:rFonts w:ascii="Georgia" w:eastAsia="Times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9CC3CA8"/>
    <w:multiLevelType w:val="hybridMultilevel"/>
    <w:tmpl w:val="63B4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055F38"/>
    <w:multiLevelType w:val="hybridMultilevel"/>
    <w:tmpl w:val="0618194A"/>
    <w:lvl w:ilvl="0" w:tplc="04090001">
      <w:start w:val="40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0467EB"/>
    <w:multiLevelType w:val="hybridMultilevel"/>
    <w:tmpl w:val="C666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A16167"/>
    <w:multiLevelType w:val="hybridMultilevel"/>
    <w:tmpl w:val="8A1607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9"/>
  </w:num>
  <w:num w:numId="9">
    <w:abstractNumId w:val="3"/>
  </w:num>
  <w:num w:numId="10">
    <w:abstractNumId w:val="11"/>
  </w:num>
  <w:num w:numId="11">
    <w:abstractNumId w:val="5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872"/>
    <w:rsid w:val="00014ED7"/>
    <w:rsid w:val="00036B7B"/>
    <w:rsid w:val="00056630"/>
    <w:rsid w:val="000A53D9"/>
    <w:rsid w:val="000C2D9A"/>
    <w:rsid w:val="000D317D"/>
    <w:rsid w:val="00105928"/>
    <w:rsid w:val="00113AAB"/>
    <w:rsid w:val="0018005A"/>
    <w:rsid w:val="00184201"/>
    <w:rsid w:val="00184FEE"/>
    <w:rsid w:val="00197CFA"/>
    <w:rsid w:val="001B7F40"/>
    <w:rsid w:val="00207148"/>
    <w:rsid w:val="00225872"/>
    <w:rsid w:val="00233783"/>
    <w:rsid w:val="00247702"/>
    <w:rsid w:val="0028788C"/>
    <w:rsid w:val="002B474B"/>
    <w:rsid w:val="002D46DD"/>
    <w:rsid w:val="00316978"/>
    <w:rsid w:val="0034611D"/>
    <w:rsid w:val="00346B69"/>
    <w:rsid w:val="00351B8F"/>
    <w:rsid w:val="00363247"/>
    <w:rsid w:val="003869C2"/>
    <w:rsid w:val="00393A71"/>
    <w:rsid w:val="0039516F"/>
    <w:rsid w:val="00425148"/>
    <w:rsid w:val="00450013"/>
    <w:rsid w:val="00471C20"/>
    <w:rsid w:val="00472D2B"/>
    <w:rsid w:val="00476D39"/>
    <w:rsid w:val="004875DD"/>
    <w:rsid w:val="00492534"/>
    <w:rsid w:val="00547C02"/>
    <w:rsid w:val="0055570A"/>
    <w:rsid w:val="005606C4"/>
    <w:rsid w:val="00563CF2"/>
    <w:rsid w:val="00570404"/>
    <w:rsid w:val="005B056B"/>
    <w:rsid w:val="005C560C"/>
    <w:rsid w:val="005F269A"/>
    <w:rsid w:val="00610BC3"/>
    <w:rsid w:val="00621258"/>
    <w:rsid w:val="006245B1"/>
    <w:rsid w:val="006343F5"/>
    <w:rsid w:val="0064650F"/>
    <w:rsid w:val="006667AD"/>
    <w:rsid w:val="006B1E03"/>
    <w:rsid w:val="006B3462"/>
    <w:rsid w:val="006B7695"/>
    <w:rsid w:val="006B7CAB"/>
    <w:rsid w:val="006F49FE"/>
    <w:rsid w:val="00750575"/>
    <w:rsid w:val="007859C6"/>
    <w:rsid w:val="007B0F82"/>
    <w:rsid w:val="007D3609"/>
    <w:rsid w:val="007E4AE0"/>
    <w:rsid w:val="007E5921"/>
    <w:rsid w:val="00802342"/>
    <w:rsid w:val="0081124D"/>
    <w:rsid w:val="00814966"/>
    <w:rsid w:val="00841CC3"/>
    <w:rsid w:val="00880C97"/>
    <w:rsid w:val="008B393B"/>
    <w:rsid w:val="008C077E"/>
    <w:rsid w:val="008F245A"/>
    <w:rsid w:val="009442B5"/>
    <w:rsid w:val="00956369"/>
    <w:rsid w:val="00962484"/>
    <w:rsid w:val="00963B26"/>
    <w:rsid w:val="0098397E"/>
    <w:rsid w:val="009A4458"/>
    <w:rsid w:val="009B332A"/>
    <w:rsid w:val="009D78F6"/>
    <w:rsid w:val="009E2D16"/>
    <w:rsid w:val="009F12AB"/>
    <w:rsid w:val="00A2307F"/>
    <w:rsid w:val="00A2491C"/>
    <w:rsid w:val="00A27CFB"/>
    <w:rsid w:val="00A46A65"/>
    <w:rsid w:val="00AC7BFD"/>
    <w:rsid w:val="00AF49E5"/>
    <w:rsid w:val="00AF66A6"/>
    <w:rsid w:val="00B02BFA"/>
    <w:rsid w:val="00B10E3E"/>
    <w:rsid w:val="00B1628C"/>
    <w:rsid w:val="00B20FAD"/>
    <w:rsid w:val="00B26732"/>
    <w:rsid w:val="00B30B9E"/>
    <w:rsid w:val="00B62769"/>
    <w:rsid w:val="00B863E0"/>
    <w:rsid w:val="00B917A4"/>
    <w:rsid w:val="00B95171"/>
    <w:rsid w:val="00BA3AFE"/>
    <w:rsid w:val="00BD6ECC"/>
    <w:rsid w:val="00BD741E"/>
    <w:rsid w:val="00C0295B"/>
    <w:rsid w:val="00C17422"/>
    <w:rsid w:val="00CA68F1"/>
    <w:rsid w:val="00CF5C47"/>
    <w:rsid w:val="00D200B2"/>
    <w:rsid w:val="00D469E7"/>
    <w:rsid w:val="00D90CB2"/>
    <w:rsid w:val="00D933F2"/>
    <w:rsid w:val="00D96EAC"/>
    <w:rsid w:val="00DD6258"/>
    <w:rsid w:val="00E374B2"/>
    <w:rsid w:val="00E878E8"/>
    <w:rsid w:val="00EC5293"/>
    <w:rsid w:val="00ED338A"/>
    <w:rsid w:val="00EE28B3"/>
    <w:rsid w:val="00F20B86"/>
    <w:rsid w:val="00F411D8"/>
    <w:rsid w:val="00F4463C"/>
    <w:rsid w:val="00F52896"/>
    <w:rsid w:val="00FC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1D8"/>
    <w:rPr>
      <w:rFonts w:ascii="Trebuchet MS" w:hAnsi="Trebuchet MS"/>
      <w:sz w:val="24"/>
      <w:szCs w:val="24"/>
    </w:rPr>
  </w:style>
  <w:style w:type="paragraph" w:styleId="Heading1">
    <w:name w:val="heading 1"/>
    <w:basedOn w:val="Normal"/>
    <w:next w:val="Normal"/>
    <w:qFormat/>
    <w:rsid w:val="00450013"/>
    <w:pPr>
      <w:keepNext/>
      <w:outlineLvl w:val="0"/>
    </w:pPr>
    <w:rPr>
      <w:rFonts w:eastAsia="Times New Roman"/>
      <w:b/>
      <w:color w:val="993300"/>
      <w:sz w:val="44"/>
      <w:szCs w:val="44"/>
    </w:rPr>
  </w:style>
  <w:style w:type="paragraph" w:styleId="Heading2">
    <w:name w:val="heading 2"/>
    <w:basedOn w:val="Heading1"/>
    <w:next w:val="Normal"/>
    <w:qFormat/>
    <w:rsid w:val="00F20B86"/>
    <w:pPr>
      <w:jc w:val="both"/>
      <w:outlineLvl w:val="1"/>
    </w:pPr>
    <w:rPr>
      <w:color w:val="auto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omic Sans MS" w:hAnsi="Comic Sans MS"/>
      <w:color w:val="4517C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Comic Sans MS" w:hAnsi="Comic Sans MS"/>
      <w:color w:val="003300"/>
      <w:sz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Comic Sans MS" w:hAnsi="Comic Sans MS"/>
      <w:color w:val="003300"/>
      <w:sz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color w:val="0033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869C2"/>
    <w:pPr>
      <w:tabs>
        <w:tab w:val="center" w:pos="4320"/>
        <w:tab w:val="right" w:pos="8640"/>
      </w:tabs>
    </w:pPr>
  </w:style>
  <w:style w:type="paragraph" w:customStyle="1" w:styleId="Address2">
    <w:name w:val="Address 2"/>
    <w:basedOn w:val="Normal"/>
    <w:pPr>
      <w:spacing w:line="280" w:lineRule="atLeast"/>
    </w:pPr>
    <w:rPr>
      <w:rFonts w:eastAsia="Times New Roman"/>
      <w:b/>
      <w:caps/>
      <w:sz w:val="20"/>
    </w:rPr>
  </w:style>
  <w:style w:type="paragraph" w:customStyle="1" w:styleId="Address1">
    <w:name w:val="Address 1"/>
    <w:basedOn w:val="Normal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pPr>
      <w:spacing w:before="120"/>
    </w:pPr>
    <w:rPr>
      <w:rFonts w:eastAsia="Times New Roman"/>
      <w:i/>
      <w:sz w:val="16"/>
    </w:rPr>
  </w:style>
  <w:style w:type="paragraph" w:customStyle="1" w:styleId="OrgInfo">
    <w:name w:val="Org Info"/>
    <w:basedOn w:val="Normal"/>
    <w:pPr>
      <w:spacing w:line="200" w:lineRule="atLeast"/>
    </w:pPr>
    <w:rPr>
      <w:rFonts w:eastAsia="Times New Roman"/>
      <w:sz w:val="16"/>
    </w:rPr>
  </w:style>
  <w:style w:type="paragraph" w:customStyle="1" w:styleId="PanelHeader">
    <w:name w:val="Panel Header"/>
    <w:basedOn w:val="Heading1"/>
    <w:rsid w:val="00316978"/>
    <w:pPr>
      <w:spacing w:after="120"/>
    </w:pPr>
    <w:rPr>
      <w:color w:val="003300"/>
      <w:sz w:val="28"/>
    </w:rPr>
  </w:style>
  <w:style w:type="paragraph" w:customStyle="1" w:styleId="Sign-up">
    <w:name w:val="Sign-up"/>
    <w:basedOn w:val="Normal"/>
    <w:pPr>
      <w:spacing w:line="220" w:lineRule="atLeast"/>
    </w:pPr>
    <w:rPr>
      <w:rFonts w:eastAsia="Times New Roman"/>
      <w:b/>
      <w:i/>
      <w:sz w:val="16"/>
    </w:rPr>
  </w:style>
  <w:style w:type="paragraph" w:customStyle="1" w:styleId="Event">
    <w:name w:val="Event"/>
    <w:basedOn w:val="Normal"/>
    <w:rsid w:val="00956369"/>
    <w:pPr>
      <w:spacing w:after="120" w:line="220" w:lineRule="atLeast"/>
    </w:pPr>
    <w:rPr>
      <w:rFonts w:eastAsia="Times New Roman"/>
      <w:sz w:val="18"/>
      <w:szCs w:val="18"/>
    </w:rPr>
  </w:style>
  <w:style w:type="paragraph" w:styleId="BodyText">
    <w:name w:val="Body Text"/>
    <w:basedOn w:val="Normal"/>
    <w:link w:val="BodyTextChar"/>
    <w:pPr>
      <w:spacing w:after="120" w:line="280" w:lineRule="atLeast"/>
    </w:pPr>
    <w:rPr>
      <w:rFonts w:eastAsia="Times New Roman"/>
      <w:sz w:val="19"/>
    </w:rPr>
  </w:style>
  <w:style w:type="paragraph" w:customStyle="1" w:styleId="Contact">
    <w:name w:val="Contact"/>
    <w:basedOn w:val="Normal"/>
    <w:rPr>
      <w:rFonts w:eastAsia="Times New Roman"/>
      <w:color w:val="000000"/>
      <w:kern w:val="28"/>
      <w:sz w:val="22"/>
    </w:rPr>
  </w:style>
  <w:style w:type="paragraph" w:customStyle="1" w:styleId="Masthead">
    <w:name w:val="Masthead"/>
    <w:basedOn w:val="Heading1"/>
    <w:rsid w:val="00EE28B3"/>
    <w:pPr>
      <w:jc w:val="center"/>
    </w:pPr>
    <w:rPr>
      <w:kern w:val="28"/>
      <w:szCs w:val="48"/>
    </w:rPr>
  </w:style>
  <w:style w:type="paragraph" w:customStyle="1" w:styleId="Tagline">
    <w:name w:val="Tagline"/>
    <w:basedOn w:val="Normal"/>
    <w:rsid w:val="00EE28B3"/>
    <w:pPr>
      <w:jc w:val="right"/>
    </w:pPr>
    <w:rPr>
      <w:rFonts w:eastAsia="Times New Roman"/>
      <w:kern w:val="28"/>
      <w:sz w:val="26"/>
    </w:rPr>
  </w:style>
  <w:style w:type="paragraph" w:customStyle="1" w:styleId="Caption">
    <w:name w:val="Caption."/>
    <w:basedOn w:val="Normal"/>
    <w:rsid w:val="00F20B86"/>
    <w:pPr>
      <w:spacing w:line="200" w:lineRule="atLeast"/>
      <w:jc w:val="center"/>
    </w:pPr>
    <w:rPr>
      <w:rFonts w:eastAsia="Times New Roman"/>
      <w:i/>
      <w:kern w:val="28"/>
      <w:sz w:val="16"/>
      <w:szCs w:val="16"/>
    </w:rPr>
  </w:style>
  <w:style w:type="paragraph" w:customStyle="1" w:styleId="OrgName1">
    <w:name w:val="Org Name 1"/>
    <w:basedOn w:val="Normal"/>
    <w:rPr>
      <w:rFonts w:eastAsia="Times New Roman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25872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872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57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50575"/>
    <w:rPr>
      <w:b/>
      <w:bCs/>
    </w:rPr>
  </w:style>
  <w:style w:type="paragraph" w:styleId="ListParagraph">
    <w:name w:val="List Paragraph"/>
    <w:basedOn w:val="Normal"/>
    <w:uiPriority w:val="34"/>
    <w:qFormat/>
    <w:rsid w:val="00E878E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78E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78E8"/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47702"/>
    <w:rPr>
      <w:rFonts w:ascii="Trebuchet MS" w:eastAsia="Times New Roman" w:hAnsi="Trebuchet MS"/>
      <w:sz w:val="19"/>
      <w:szCs w:val="24"/>
    </w:rPr>
  </w:style>
  <w:style w:type="character" w:styleId="Hyperlink">
    <w:name w:val="Hyperlink"/>
    <w:basedOn w:val="DefaultParagraphFont"/>
    <w:uiPriority w:val="99"/>
    <w:unhideWhenUsed/>
    <w:rsid w:val="00B95171"/>
    <w:rPr>
      <w:color w:val="0000FF" w:themeColor="hyperlink"/>
      <w:u w:val="single"/>
    </w:rPr>
  </w:style>
  <w:style w:type="character" w:customStyle="1" w:styleId="fwb1">
    <w:name w:val="fwb1"/>
    <w:basedOn w:val="DefaultParagraphFont"/>
    <w:rsid w:val="008023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338A"/>
    <w:pPr>
      <w:spacing w:before="100" w:beforeAutospacing="1" w:after="100" w:afterAutospacing="1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1D8"/>
    <w:rPr>
      <w:rFonts w:ascii="Trebuchet MS" w:hAnsi="Trebuchet MS"/>
      <w:sz w:val="24"/>
      <w:szCs w:val="24"/>
    </w:rPr>
  </w:style>
  <w:style w:type="paragraph" w:styleId="Heading1">
    <w:name w:val="heading 1"/>
    <w:basedOn w:val="Normal"/>
    <w:next w:val="Normal"/>
    <w:qFormat/>
    <w:rsid w:val="00450013"/>
    <w:pPr>
      <w:keepNext/>
      <w:outlineLvl w:val="0"/>
    </w:pPr>
    <w:rPr>
      <w:rFonts w:eastAsia="Times New Roman"/>
      <w:b/>
      <w:color w:val="993300"/>
      <w:sz w:val="44"/>
      <w:szCs w:val="44"/>
    </w:rPr>
  </w:style>
  <w:style w:type="paragraph" w:styleId="Heading2">
    <w:name w:val="heading 2"/>
    <w:basedOn w:val="Heading1"/>
    <w:next w:val="Normal"/>
    <w:qFormat/>
    <w:rsid w:val="00F20B86"/>
    <w:pPr>
      <w:jc w:val="both"/>
      <w:outlineLvl w:val="1"/>
    </w:pPr>
    <w:rPr>
      <w:color w:val="auto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omic Sans MS" w:hAnsi="Comic Sans MS"/>
      <w:color w:val="4517C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Comic Sans MS" w:hAnsi="Comic Sans MS"/>
      <w:color w:val="003300"/>
      <w:sz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Comic Sans MS" w:hAnsi="Comic Sans MS"/>
      <w:color w:val="003300"/>
      <w:sz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color w:val="0033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869C2"/>
    <w:pPr>
      <w:tabs>
        <w:tab w:val="center" w:pos="4320"/>
        <w:tab w:val="right" w:pos="8640"/>
      </w:tabs>
    </w:pPr>
  </w:style>
  <w:style w:type="paragraph" w:customStyle="1" w:styleId="Address2">
    <w:name w:val="Address 2"/>
    <w:basedOn w:val="Normal"/>
    <w:pPr>
      <w:spacing w:line="280" w:lineRule="atLeast"/>
    </w:pPr>
    <w:rPr>
      <w:rFonts w:eastAsia="Times New Roman"/>
      <w:b/>
      <w:caps/>
      <w:sz w:val="20"/>
    </w:rPr>
  </w:style>
  <w:style w:type="paragraph" w:customStyle="1" w:styleId="Address1">
    <w:name w:val="Address 1"/>
    <w:basedOn w:val="Normal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pPr>
      <w:spacing w:before="120"/>
    </w:pPr>
    <w:rPr>
      <w:rFonts w:eastAsia="Times New Roman"/>
      <w:i/>
      <w:sz w:val="16"/>
    </w:rPr>
  </w:style>
  <w:style w:type="paragraph" w:customStyle="1" w:styleId="OrgInfo">
    <w:name w:val="Org Info"/>
    <w:basedOn w:val="Normal"/>
    <w:pPr>
      <w:spacing w:line="200" w:lineRule="atLeast"/>
    </w:pPr>
    <w:rPr>
      <w:rFonts w:eastAsia="Times New Roman"/>
      <w:sz w:val="16"/>
    </w:rPr>
  </w:style>
  <w:style w:type="paragraph" w:customStyle="1" w:styleId="PanelHeader">
    <w:name w:val="Panel Header"/>
    <w:basedOn w:val="Heading1"/>
    <w:rsid w:val="00316978"/>
    <w:pPr>
      <w:spacing w:after="120"/>
    </w:pPr>
    <w:rPr>
      <w:color w:val="003300"/>
      <w:sz w:val="28"/>
    </w:rPr>
  </w:style>
  <w:style w:type="paragraph" w:customStyle="1" w:styleId="Sign-up">
    <w:name w:val="Sign-up"/>
    <w:basedOn w:val="Normal"/>
    <w:pPr>
      <w:spacing w:line="220" w:lineRule="atLeast"/>
    </w:pPr>
    <w:rPr>
      <w:rFonts w:eastAsia="Times New Roman"/>
      <w:b/>
      <w:i/>
      <w:sz w:val="16"/>
    </w:rPr>
  </w:style>
  <w:style w:type="paragraph" w:customStyle="1" w:styleId="Event">
    <w:name w:val="Event"/>
    <w:basedOn w:val="Normal"/>
    <w:rsid w:val="00956369"/>
    <w:pPr>
      <w:spacing w:after="120" w:line="220" w:lineRule="atLeast"/>
    </w:pPr>
    <w:rPr>
      <w:rFonts w:eastAsia="Times New Roman"/>
      <w:sz w:val="18"/>
      <w:szCs w:val="18"/>
    </w:rPr>
  </w:style>
  <w:style w:type="paragraph" w:styleId="BodyText">
    <w:name w:val="Body Text"/>
    <w:basedOn w:val="Normal"/>
    <w:link w:val="BodyTextChar"/>
    <w:pPr>
      <w:spacing w:after="120" w:line="280" w:lineRule="atLeast"/>
    </w:pPr>
    <w:rPr>
      <w:rFonts w:eastAsia="Times New Roman"/>
      <w:sz w:val="19"/>
    </w:rPr>
  </w:style>
  <w:style w:type="paragraph" w:customStyle="1" w:styleId="Contact">
    <w:name w:val="Contact"/>
    <w:basedOn w:val="Normal"/>
    <w:rPr>
      <w:rFonts w:eastAsia="Times New Roman"/>
      <w:color w:val="000000"/>
      <w:kern w:val="28"/>
      <w:sz w:val="22"/>
    </w:rPr>
  </w:style>
  <w:style w:type="paragraph" w:customStyle="1" w:styleId="Masthead">
    <w:name w:val="Masthead"/>
    <w:basedOn w:val="Heading1"/>
    <w:rsid w:val="00EE28B3"/>
    <w:pPr>
      <w:jc w:val="center"/>
    </w:pPr>
    <w:rPr>
      <w:kern w:val="28"/>
      <w:szCs w:val="48"/>
    </w:rPr>
  </w:style>
  <w:style w:type="paragraph" w:customStyle="1" w:styleId="Tagline">
    <w:name w:val="Tagline"/>
    <w:basedOn w:val="Normal"/>
    <w:rsid w:val="00EE28B3"/>
    <w:pPr>
      <w:jc w:val="right"/>
    </w:pPr>
    <w:rPr>
      <w:rFonts w:eastAsia="Times New Roman"/>
      <w:kern w:val="28"/>
      <w:sz w:val="26"/>
    </w:rPr>
  </w:style>
  <w:style w:type="paragraph" w:customStyle="1" w:styleId="Caption">
    <w:name w:val="Caption."/>
    <w:basedOn w:val="Normal"/>
    <w:rsid w:val="00F20B86"/>
    <w:pPr>
      <w:spacing w:line="200" w:lineRule="atLeast"/>
      <w:jc w:val="center"/>
    </w:pPr>
    <w:rPr>
      <w:rFonts w:eastAsia="Times New Roman"/>
      <w:i/>
      <w:kern w:val="28"/>
      <w:sz w:val="16"/>
      <w:szCs w:val="16"/>
    </w:rPr>
  </w:style>
  <w:style w:type="paragraph" w:customStyle="1" w:styleId="OrgName1">
    <w:name w:val="Org Name 1"/>
    <w:basedOn w:val="Normal"/>
    <w:rPr>
      <w:rFonts w:eastAsia="Times New Roman"/>
      <w:kern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25872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872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57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50575"/>
    <w:rPr>
      <w:b/>
      <w:bCs/>
    </w:rPr>
  </w:style>
  <w:style w:type="paragraph" w:styleId="ListParagraph">
    <w:name w:val="List Paragraph"/>
    <w:basedOn w:val="Normal"/>
    <w:uiPriority w:val="34"/>
    <w:qFormat/>
    <w:rsid w:val="00E878E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78E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78E8"/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47702"/>
    <w:rPr>
      <w:rFonts w:ascii="Trebuchet MS" w:eastAsia="Times New Roman" w:hAnsi="Trebuchet MS"/>
      <w:sz w:val="19"/>
      <w:szCs w:val="24"/>
    </w:rPr>
  </w:style>
  <w:style w:type="character" w:styleId="Hyperlink">
    <w:name w:val="Hyperlink"/>
    <w:basedOn w:val="DefaultParagraphFont"/>
    <w:uiPriority w:val="99"/>
    <w:unhideWhenUsed/>
    <w:rsid w:val="00B95171"/>
    <w:rPr>
      <w:color w:val="0000FF" w:themeColor="hyperlink"/>
      <w:u w:val="single"/>
    </w:rPr>
  </w:style>
  <w:style w:type="character" w:customStyle="1" w:styleId="fwb1">
    <w:name w:val="fwb1"/>
    <w:basedOn w:val="DefaultParagraphFont"/>
    <w:rsid w:val="008023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338A"/>
    <w:pPr>
      <w:spacing w:before="100" w:beforeAutospacing="1" w:after="100" w:afterAutospacing="1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7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84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47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chel_smith@skc.edu" TargetMode="External"/><Relationship Id="rId13" Type="http://schemas.openxmlformats.org/officeDocument/2006/relationships/hyperlink" Target="https://www.facebook.com/SKCTREES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9.jpeg"/><Relationship Id="rId39" Type="http://schemas.openxmlformats.org/officeDocument/2006/relationships/chart" Target="charts/chart1.xml"/><Relationship Id="rId3" Type="http://schemas.microsoft.com/office/2007/relationships/stylesWithEffects" Target="stylesWithEffects.xml"/><Relationship Id="rId21" Type="http://schemas.openxmlformats.org/officeDocument/2006/relationships/image" Target="media/image6.gif"/><Relationship Id="rId34" Type="http://schemas.openxmlformats.org/officeDocument/2006/relationships/image" Target="media/image1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4.png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s://www.facebook.com/SKCTREES" TargetMode="External"/><Relationship Id="rId20" Type="http://schemas.openxmlformats.org/officeDocument/2006/relationships/hyperlink" Target="http://www.bia.gov/WhoWeAre/BIA/OTS/index.htm" TargetMode="External"/><Relationship Id="rId29" Type="http://schemas.openxmlformats.org/officeDocument/2006/relationships/image" Target="media/image12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7.jpg"/><Relationship Id="rId32" Type="http://schemas.openxmlformats.org/officeDocument/2006/relationships/image" Target="media/image15.jpeg"/><Relationship Id="rId37" Type="http://schemas.openxmlformats.org/officeDocument/2006/relationships/image" Target="media/image19.png"/><Relationship Id="rId40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hyperlink" Target="https://www.facebook.com/" TargetMode="External"/><Relationship Id="rId23" Type="http://schemas.openxmlformats.org/officeDocument/2006/relationships/hyperlink" Target="https://www.usajobs.gov/studentsandgrads/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9.jpeg"/><Relationship Id="rId10" Type="http://schemas.openxmlformats.org/officeDocument/2006/relationships/image" Target="media/image1.png"/><Relationship Id="rId19" Type="http://schemas.openxmlformats.org/officeDocument/2006/relationships/hyperlink" Target="http://www.bia.gov/WhoWeAre/BIA/OTS/index.htm" TargetMode="External"/><Relationship Id="rId31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hyperlink" Target="mailto:rachel_smith@skc.edu" TargetMode="External"/><Relationship Id="rId22" Type="http://schemas.openxmlformats.org/officeDocument/2006/relationships/hyperlink" Target="https://www.usajobs.gov/studentsandgrads/" TargetMode="External"/><Relationship Id="rId27" Type="http://schemas.openxmlformats.org/officeDocument/2006/relationships/image" Target="media/image10.jpeg"/><Relationship Id="rId30" Type="http://schemas.openxmlformats.org/officeDocument/2006/relationships/image" Target="media/image13.jpeg"/><Relationship Id="rId35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yla.Schock\AppData\Roaming\Microsoft\Templates\Event%20brochure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2.jpg"/><Relationship Id="rId2" Type="http://schemas.openxmlformats.org/officeDocument/2006/relationships/image" Target="../media/image21.jpg"/><Relationship Id="rId1" Type="http://schemas.openxmlformats.org/officeDocument/2006/relationships/image" Target="../media/image20.jpeg"/><Relationship Id="rId5" Type="http://schemas.openxmlformats.org/officeDocument/2006/relationships/oleObject" Target="file:///\\ia.doi.net\spr\SouthernPlains_Home\Gayla.Schock\1%20Trust%20Services\Datamart%20Reports\Hst%20Organization%20Roster%20STEM%20demographics.xls" TargetMode="External"/><Relationship Id="rId4" Type="http://schemas.openxmlformats.org/officeDocument/2006/relationships/image" Target="../media/image23.jpe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pivotSource>
    <c:name>[Hst Organization Roster STEM demographics.xls]Sheet1!PivotTable1</c:name>
    <c:fmtId val="-1"/>
  </c:pivotSource>
  <c:chart>
    <c:autoTitleDeleted val="1"/>
    <c:pivotFmts>
      <c:pivotFmt>
        <c:idx val="0"/>
      </c:pivotFmt>
      <c:pivotFmt>
        <c:idx val="1"/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2"/>
        <c:spPr>
          <a:solidFill>
            <a:srgbClr val="FFC000"/>
          </a:solidFill>
        </c:spPr>
        <c:dLbl>
          <c:idx val="0"/>
          <c:layout>
            <c:manualLayout>
              <c:x val="2.5140664411706367E-2"/>
              <c:y val="-7.16398635454108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3"/>
        <c:spPr>
          <a:solidFill>
            <a:srgbClr val="FAF52B"/>
          </a:solidFill>
        </c:spPr>
        <c:dLbl>
          <c:idx val="0"/>
          <c:layout>
            <c:manualLayout>
              <c:x val="5.1679745026829579E-2"/>
              <c:y val="-2.763051288004539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4"/>
        <c:spPr>
          <a:solidFill>
            <a:schemeClr val="accent6">
              <a:lumMod val="75000"/>
            </a:schemeClr>
          </a:solidFill>
        </c:spPr>
        <c:dLbl>
          <c:idx val="0"/>
          <c:layout>
            <c:manualLayout>
              <c:x val="4.7493058785731068E-2"/>
              <c:y val="-4.9848200714264473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5"/>
        <c:spPr>
          <a:solidFill>
            <a:srgbClr val="92D050"/>
          </a:solidFill>
        </c:spPr>
        <c:dLbl>
          <c:idx val="0"/>
          <c:layout>
            <c:manualLayout>
              <c:x val="-7.9387350925734981E-3"/>
              <c:y val="3.3820856747612892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6"/>
        <c:spPr>
          <a:solidFill>
            <a:srgbClr val="0070C0"/>
          </a:solidFill>
        </c:spPr>
        <c:dLbl>
          <c:idx val="0"/>
          <c:layout>
            <c:manualLayout>
              <c:x val="1.7715904842313682E-2"/>
              <c:y val="1.8258652930006811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7"/>
        <c:spPr>
          <a:solidFill>
            <a:schemeClr val="accent5">
              <a:lumMod val="40000"/>
              <a:lumOff val="60000"/>
            </a:schemeClr>
          </a:solidFill>
        </c:spPr>
        <c:dLbl>
          <c:idx val="0"/>
          <c:layout>
            <c:manualLayout>
              <c:x val="-0.1083262922167289"/>
              <c:y val="-1.9004048784761714E-3"/>
            </c:manualLayout>
          </c:layout>
          <c:tx>
            <c:rich>
              <a:bodyPr/>
              <a:lstStyle/>
              <a:p>
                <a:r>
                  <a:rPr lang="en-US"/>
                  <a:t>OTHER WHITE COLLAR 9%</a:t>
                </a:r>
              </a:p>
            </c:rich>
          </c:tx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8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9"/>
        <c:spPr>
          <a:solidFill>
            <a:srgbClr val="FFC000"/>
          </a:solidFill>
        </c:spPr>
        <c:dLbl>
          <c:idx val="0"/>
          <c:layout>
            <c:manualLayout>
              <c:x val="2.5140664411706367E-2"/>
              <c:y val="-7.16398635454108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0"/>
        <c:spPr>
          <a:solidFill>
            <a:srgbClr val="FAF52B"/>
          </a:solidFill>
        </c:spPr>
        <c:dLbl>
          <c:idx val="0"/>
          <c:layout>
            <c:manualLayout>
              <c:x val="5.1679745026829579E-2"/>
              <c:y val="-2.763051288004539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1"/>
        <c:spPr>
          <a:solidFill>
            <a:schemeClr val="accent6">
              <a:lumMod val="75000"/>
            </a:schemeClr>
          </a:solidFill>
        </c:spPr>
        <c:dLbl>
          <c:idx val="0"/>
          <c:layout>
            <c:manualLayout>
              <c:x val="4.7493058785731068E-2"/>
              <c:y val="-4.9848200714264473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2"/>
        <c:spPr>
          <a:solidFill>
            <a:schemeClr val="accent5">
              <a:lumMod val="40000"/>
              <a:lumOff val="60000"/>
            </a:schemeClr>
          </a:solidFill>
        </c:spPr>
        <c:dLbl>
          <c:idx val="0"/>
          <c:layout>
            <c:manualLayout>
              <c:x val="-0.1083262922167289"/>
              <c:y val="-1.9004048784761714E-3"/>
            </c:manualLayout>
          </c:layout>
          <c:tx>
            <c:rich>
              <a:bodyPr/>
              <a:lstStyle/>
              <a:p>
                <a:r>
                  <a:rPr lang="en-US"/>
                  <a:t>OTHER WHITE COLLAR 9%</a:t>
                </a:r>
              </a:p>
            </c:rich>
          </c:tx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3"/>
        <c:spPr>
          <a:solidFill>
            <a:srgbClr val="92D050"/>
          </a:solidFill>
        </c:spPr>
        <c:dLbl>
          <c:idx val="0"/>
          <c:layout>
            <c:manualLayout>
              <c:x val="-7.9387350925734981E-3"/>
              <c:y val="3.3820856747612892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4"/>
        <c:spPr>
          <a:solidFill>
            <a:srgbClr val="0070C0"/>
          </a:solidFill>
        </c:spPr>
        <c:dLbl>
          <c:idx val="0"/>
          <c:layout>
            <c:manualLayout>
              <c:x val="1.7715904842313682E-2"/>
              <c:y val="1.8258652930006811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5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6"/>
        <c:spPr>
          <a:solidFill>
            <a:srgbClr val="FFC000"/>
          </a:solidFill>
        </c:spPr>
        <c:dLbl>
          <c:idx val="0"/>
          <c:layout>
            <c:manualLayout>
              <c:x val="2.5140664411706367E-2"/>
              <c:y val="-7.16398635454108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7"/>
        <c:spPr>
          <a:solidFill>
            <a:srgbClr val="FAF52B"/>
          </a:solidFill>
        </c:spPr>
        <c:dLbl>
          <c:idx val="0"/>
          <c:layout>
            <c:manualLayout>
              <c:x val="5.1679745026829579E-2"/>
              <c:y val="-2.7630512880045394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8"/>
        <c:spPr>
          <a:solidFill>
            <a:schemeClr val="accent6">
              <a:lumMod val="75000"/>
            </a:schemeClr>
          </a:solidFill>
        </c:spPr>
        <c:dLbl>
          <c:idx val="0"/>
          <c:layout>
            <c:manualLayout>
              <c:x val="4.7493058785731068E-2"/>
              <c:y val="-4.9848200714264473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19"/>
        <c:spPr>
          <a:solidFill>
            <a:schemeClr val="accent5">
              <a:lumMod val="40000"/>
              <a:lumOff val="60000"/>
            </a:schemeClr>
          </a:solidFill>
        </c:spPr>
        <c:dLbl>
          <c:idx val="0"/>
          <c:layout>
            <c:manualLayout>
              <c:x val="-0.1083262922167289"/>
              <c:y val="-1.9004048784761714E-3"/>
            </c:manualLayout>
          </c:layout>
          <c:tx>
            <c:rich>
              <a:bodyPr/>
              <a:lstStyle/>
              <a:p>
                <a:r>
                  <a:rPr lang="en-US"/>
                  <a:t>OTHER WHITE COLLAR 9%</a:t>
                </a:r>
              </a:p>
            </c:rich>
          </c:tx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20"/>
        <c:spPr>
          <a:solidFill>
            <a:srgbClr val="92D050"/>
          </a:solidFill>
        </c:spPr>
        <c:dLbl>
          <c:idx val="0"/>
          <c:layout>
            <c:manualLayout>
              <c:x val="-7.9387350925734981E-3"/>
              <c:y val="3.3820856747612892E-2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  <c:pivotFmt>
        <c:idx val="21"/>
        <c:spPr>
          <a:solidFill>
            <a:srgbClr val="0070C0"/>
          </a:solidFill>
        </c:spPr>
        <c:dLbl>
          <c:idx val="0"/>
          <c:layout>
            <c:manualLayout>
              <c:x val="1.7715904842313682E-2"/>
              <c:y val="1.8258652930006811E-3"/>
            </c:manualLayout>
          </c:layout>
          <c:showLegendKey val="0"/>
          <c:showVal val="0"/>
          <c:showCatName val="1"/>
          <c:showSerName val="0"/>
          <c:showPercent val="1"/>
          <c:showBubbleSize val="0"/>
        </c:dLbl>
      </c:pivotFmt>
    </c:pivotFmts>
    <c:plotArea>
      <c:layout/>
      <c:pieChart>
        <c:varyColors val="1"/>
        <c:ser>
          <c:idx val="0"/>
          <c:order val="0"/>
          <c:tx>
            <c:strRef>
              <c:f>Sheet1!$B$3:$B$4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explosion val="8"/>
            <c:spPr>
              <a:blipFill dpi="0" rotWithShape="1">
                <a:blip xmlns:r="http://schemas.openxmlformats.org/officeDocument/2006/relationships" r:embed="rId1" cstate="print">
                  <a:extLst>
                    <a:ext uri="{28A0092B-C50C-407E-A947-70E740481C1C}">
                      <a14:useLocalDpi xmlns:a14="http://schemas.microsoft.com/office/drawing/2010/main" val="0"/>
                    </a:ext>
                  </a:extLst>
                </a:blip>
                <a:srcRect/>
                <a:stretch>
                  <a:fillRect/>
                </a:stretch>
              </a:blipFill>
            </c:spPr>
          </c:dPt>
          <c:dPt>
            <c:idx val="1"/>
            <c:bubble3D val="0"/>
            <c:spPr>
              <a:solidFill>
                <a:schemeClr val="accent3">
                  <a:lumMod val="50000"/>
                </a:schemeClr>
              </a:solidFill>
            </c:spPr>
          </c:dPt>
          <c:dPt>
            <c:idx val="2"/>
            <c:bubble3D val="0"/>
            <c:spPr>
              <a:solidFill>
                <a:srgbClr val="92D050"/>
              </a:solidFill>
            </c:spPr>
          </c:dPt>
          <c:dPt>
            <c:idx val="3"/>
            <c:bubble3D val="0"/>
            <c:explosion val="16"/>
            <c:spPr>
              <a:blipFill dpi="0" rotWithShape="1">
                <a:blip xmlns:r="http://schemas.openxmlformats.org/officeDocument/2006/relationships" r:embed="rId2">
                  <a:extLst>
                    <a:ext uri="{28A0092B-C50C-407E-A947-70E740481C1C}">
                      <a14:useLocalDpi xmlns:a14="http://schemas.microsoft.com/office/drawing/2010/main" val="0"/>
                    </a:ext>
                  </a:extLst>
                </a:blip>
                <a:srcRect/>
                <a:stretch>
                  <a:fillRect/>
                </a:stretch>
              </a:blipFill>
            </c:spPr>
          </c:dPt>
          <c:dPt>
            <c:idx val="4"/>
            <c:bubble3D val="0"/>
            <c:explosion val="18"/>
            <c:spPr>
              <a:blipFill dpi="0" rotWithShape="1">
                <a:blip xmlns:r="http://schemas.openxmlformats.org/officeDocument/2006/relationships" r:embed="rId3">
                  <a:extLst>
                    <a:ext uri="{28A0092B-C50C-407E-A947-70E740481C1C}">
                      <a14:useLocalDpi xmlns:a14="http://schemas.microsoft.com/office/drawing/2010/main" val="0"/>
                    </a:ext>
                  </a:extLst>
                </a:blip>
                <a:srcRect/>
                <a:stretch>
                  <a:fillRect/>
                </a:stretch>
              </a:blipFill>
            </c:spPr>
          </c:dPt>
          <c:dPt>
            <c:idx val="5"/>
            <c:bubble3D val="0"/>
            <c:explosion val="5"/>
            <c:spPr>
              <a:blipFill dpi="0" rotWithShape="1">
                <a:blip xmlns:r="http://schemas.openxmlformats.org/officeDocument/2006/relationships" r:embed="rId4" cstate="print">
                  <a:extLst>
                    <a:ext uri="{28A0092B-C50C-407E-A947-70E740481C1C}">
                      <a14:useLocalDpi xmlns:a14="http://schemas.microsoft.com/office/drawing/2010/main" val="0"/>
                    </a:ext>
                  </a:extLst>
                </a:blip>
                <a:srcRect/>
                <a:stretch>
                  <a:fillRect/>
                </a:stretch>
              </a:blipFill>
            </c:spPr>
          </c:dPt>
          <c:dLbls>
            <c:dLbl>
              <c:idx val="0"/>
              <c:layout>
                <c:manualLayout>
                  <c:x val="-3.1540420338664818E-2"/>
                  <c:y val="-8.9134684213424367E-2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Adminis-trative
32%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dLbl>
              <c:idx val="1"/>
              <c:layout>
                <c:manualLayout>
                  <c:x val="5.1679745026829579E-2"/>
                  <c:y val="-2.7630512880045394E-2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Blue Collar
11%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dLbl>
              <c:idx val="2"/>
              <c:layout>
                <c:manualLayout>
                  <c:x val="4.7493058785731068E-2"/>
                  <c:y val="-4.9848200714264473E-3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Clerical
6%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dLbl>
              <c:idx val="3"/>
              <c:layout>
                <c:manualLayout>
                  <c:x val="-0.13621850196653346"/>
                  <c:y val="-1.9038450485660094E-3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Other White Collar   9%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dLbl>
              <c:idx val="4"/>
              <c:layout>
                <c:manualLayout>
                  <c:x val="-3.3872455132297652E-3"/>
                  <c:y val="-2.7006820315343794E-2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Profess-ional
14%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dLbl>
              <c:idx val="5"/>
              <c:layout>
                <c:manualLayout>
                  <c:x val="1.7715904842313682E-2"/>
                  <c:y val="1.8258652930006811E-3"/>
                </c:manualLayout>
              </c:layout>
              <c:tx>
                <c:rich>
                  <a:bodyPr/>
                  <a:lstStyle/>
                  <a:p>
                    <a:r>
                      <a:rPr lang="en-US" sz="700">
                        <a:latin typeface="Georgia" panose="02040502050405020303" pitchFamily="18" charset="0"/>
                      </a:rPr>
                      <a:t>Technical
28%</a:t>
                    </a:r>
                    <a:endParaRPr lang="en-US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</c:dLbl>
            <c:txPr>
              <a:bodyPr/>
              <a:lstStyle/>
              <a:p>
                <a:pPr>
                  <a:defRPr sz="700">
                    <a:latin typeface="Georgia" panose="02040502050405020303" pitchFamily="18" charset="0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</c:dLbls>
          <c:cat>
            <c:strRef>
              <c:f>Sheet1!$A$5:$A$11</c:f>
              <c:strCache>
                <c:ptCount val="6"/>
                <c:pt idx="0">
                  <c:v>ADMINISTRATIVE</c:v>
                </c:pt>
                <c:pt idx="1">
                  <c:v>BLUE COLLAR</c:v>
                </c:pt>
                <c:pt idx="2">
                  <c:v>CLERICAL</c:v>
                </c:pt>
                <c:pt idx="3">
                  <c:v>OTHER WHITE COLLAR</c:v>
                </c:pt>
                <c:pt idx="4">
                  <c:v>PROFESSIONAL</c:v>
                </c:pt>
                <c:pt idx="5">
                  <c:v>TECHNICAL</c:v>
                </c:pt>
              </c:strCache>
            </c:strRef>
          </c:cat>
          <c:val>
            <c:numRef>
              <c:f>Sheet1!$B$5:$B$11</c:f>
              <c:numCache>
                <c:formatCode>General</c:formatCode>
                <c:ptCount val="6"/>
                <c:pt idx="0">
                  <c:v>1370</c:v>
                </c:pt>
                <c:pt idx="1">
                  <c:v>477</c:v>
                </c:pt>
                <c:pt idx="2">
                  <c:v>244</c:v>
                </c:pt>
                <c:pt idx="3">
                  <c:v>383</c:v>
                </c:pt>
                <c:pt idx="4">
                  <c:v>615</c:v>
                </c:pt>
                <c:pt idx="5">
                  <c:v>1200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spPr>
    <a:noFill/>
    <a:ln>
      <a:noFill/>
    </a:ln>
  </c:spPr>
  <c:externalData r:id="rId5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Event brochure</Template>
  <TotalTime>1</TotalTime>
  <Pages>2</Pages>
  <Words>0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Schock, Gayla</dc:creator>
  <cp:lastModifiedBy>Schock, Gayla</cp:lastModifiedBy>
  <cp:revision>2</cp:revision>
  <cp:lastPrinted>2015-10-28T16:45:00Z</cp:lastPrinted>
  <dcterms:created xsi:type="dcterms:W3CDTF">2015-10-28T18:33:00Z</dcterms:created>
  <dcterms:modified xsi:type="dcterms:W3CDTF">2015-10-28T18:33:00Z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TC010178201033</vt:lpwstr>
  </property>
</Properties>
</file>